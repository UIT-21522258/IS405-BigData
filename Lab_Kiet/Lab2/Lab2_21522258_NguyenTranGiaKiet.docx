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2E628" w14:textId="30558BAF" w:rsidR="003C05E0" w:rsidRPr="00FE4050" w:rsidRDefault="003171FF" w:rsidP="003C05E0">
      <w:pPr>
        <w:pStyle w:val="BodyText"/>
        <w:jc w:val="center"/>
        <w:rPr>
          <w:sz w:val="20"/>
          <w:szCs w:val="20"/>
        </w:rPr>
      </w:pPr>
      <w:bookmarkStart w:id="0" w:name="_Hlk154776168"/>
      <w:bookmarkEnd w:id="0"/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F35657C" wp14:editId="5A57897E">
            <wp:simplePos x="0" y="0"/>
            <wp:positionH relativeFrom="column">
              <wp:posOffset>-509848</wp:posOffset>
            </wp:positionH>
            <wp:positionV relativeFrom="paragraph">
              <wp:posOffset>-779884</wp:posOffset>
            </wp:positionV>
            <wp:extent cx="6508721" cy="10105932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21" cy="10105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5E0" w:rsidRPr="41F43557">
        <w:rPr>
          <w:b/>
          <w:bCs/>
          <w:sz w:val="32"/>
          <w:szCs w:val="32"/>
        </w:rPr>
        <w:t>ĐẠI</w:t>
      </w:r>
      <w:r w:rsidR="003C05E0" w:rsidRPr="41F43557">
        <w:rPr>
          <w:b/>
          <w:sz w:val="32"/>
          <w:szCs w:val="32"/>
        </w:rPr>
        <w:t xml:space="preserve"> HỌC QUỐC GIA THÀNH PHỐ HỒ CHÍ MINH TRƯỜNG ĐẠI HỌC CÔNG NGHỆ THÔNG TIN</w:t>
      </w:r>
    </w:p>
    <w:p w14:paraId="15C43479" w14:textId="77777777" w:rsidR="003C05E0" w:rsidRDefault="003C05E0" w:rsidP="003C05E0">
      <w:pPr>
        <w:pStyle w:val="BodyText"/>
        <w:rPr>
          <w:b/>
          <w:sz w:val="34"/>
        </w:rPr>
      </w:pPr>
      <w:r>
        <w:rPr>
          <w:b/>
          <w:noProof/>
          <w:sz w:val="34"/>
          <w:lang w:val="en-US"/>
        </w:rPr>
        <w:drawing>
          <wp:anchor distT="0" distB="0" distL="114300" distR="114300" simplePos="0" relativeHeight="251658241" behindDoc="1" locked="0" layoutInCell="1" allowOverlap="1" wp14:anchorId="22C34A09" wp14:editId="38FC0D9E">
            <wp:simplePos x="0" y="0"/>
            <wp:positionH relativeFrom="column">
              <wp:posOffset>1706880</wp:posOffset>
            </wp:positionH>
            <wp:positionV relativeFrom="paragraph">
              <wp:posOffset>200660</wp:posOffset>
            </wp:positionV>
            <wp:extent cx="2299970" cy="1905000"/>
            <wp:effectExtent l="0" t="0" r="0" b="0"/>
            <wp:wrapNone/>
            <wp:docPr id="5" name="Picture 5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DB251" w14:textId="77777777" w:rsidR="003C05E0" w:rsidRDefault="003C05E0" w:rsidP="003C05E0">
      <w:pPr>
        <w:pStyle w:val="BodyText"/>
        <w:rPr>
          <w:b/>
          <w:sz w:val="34"/>
        </w:rPr>
      </w:pPr>
    </w:p>
    <w:p w14:paraId="454EA0C9" w14:textId="77777777" w:rsidR="003C05E0" w:rsidRDefault="003C05E0" w:rsidP="003C05E0">
      <w:pPr>
        <w:pStyle w:val="BodyText"/>
        <w:rPr>
          <w:b/>
          <w:sz w:val="34"/>
        </w:rPr>
      </w:pPr>
    </w:p>
    <w:p w14:paraId="747B088F" w14:textId="77777777" w:rsidR="003C05E0" w:rsidRDefault="003C05E0" w:rsidP="003C05E0">
      <w:pPr>
        <w:pStyle w:val="BodyText"/>
        <w:rPr>
          <w:b/>
          <w:sz w:val="34"/>
        </w:rPr>
      </w:pPr>
    </w:p>
    <w:p w14:paraId="2F044DB0" w14:textId="77777777" w:rsidR="003C05E0" w:rsidRDefault="003C05E0" w:rsidP="003C05E0">
      <w:pPr>
        <w:pStyle w:val="BodyText"/>
        <w:rPr>
          <w:b/>
          <w:sz w:val="34"/>
        </w:rPr>
      </w:pPr>
    </w:p>
    <w:p w14:paraId="5325169A" w14:textId="77777777" w:rsidR="003C05E0" w:rsidRDefault="003C05E0" w:rsidP="003C05E0">
      <w:pPr>
        <w:pStyle w:val="BodyText"/>
        <w:spacing w:before="2"/>
        <w:rPr>
          <w:b/>
          <w:sz w:val="38"/>
        </w:rPr>
      </w:pPr>
    </w:p>
    <w:p w14:paraId="6293CF3B" w14:textId="1A0D2F5E" w:rsidR="003C05E0" w:rsidRPr="00A12BC9" w:rsidRDefault="007C46D7" w:rsidP="003C05E0">
      <w:pPr>
        <w:pStyle w:val="Title"/>
        <w:tabs>
          <w:tab w:val="left" w:pos="7088"/>
        </w:tabs>
        <w:ind w:left="0" w:right="-29"/>
        <w:rPr>
          <w:lang w:val="en-US"/>
        </w:rPr>
      </w:pPr>
      <w:r>
        <w:rPr>
          <w:lang w:val="en-US"/>
        </w:rPr>
        <w:t>DỮ LIỆU LỚN</w:t>
      </w:r>
    </w:p>
    <w:p w14:paraId="5C25D669" w14:textId="0220618D" w:rsidR="003C05E0" w:rsidRDefault="00115C0A" w:rsidP="00A85A89">
      <w:pPr>
        <w:pStyle w:val="Title"/>
        <w:tabs>
          <w:tab w:val="left" w:pos="6946"/>
        </w:tabs>
        <w:spacing w:before="309"/>
        <w:ind w:left="0" w:right="-29"/>
        <w:rPr>
          <w:lang w:val="en-US"/>
        </w:rPr>
      </w:pPr>
      <w:r>
        <w:rPr>
          <w:lang w:val="en-US"/>
        </w:rPr>
        <w:t>BÀI THỰC HÀNH LAB 2</w:t>
      </w:r>
    </w:p>
    <w:p w14:paraId="6B636F2F" w14:textId="77777777" w:rsidR="00115C0A" w:rsidRPr="00115C0A" w:rsidRDefault="00115C0A" w:rsidP="00A85A89">
      <w:pPr>
        <w:pStyle w:val="Title"/>
        <w:tabs>
          <w:tab w:val="left" w:pos="6946"/>
        </w:tabs>
        <w:spacing w:before="309"/>
        <w:ind w:left="0" w:right="-29"/>
        <w:rPr>
          <w:lang w:val="en-US"/>
        </w:rPr>
      </w:pPr>
    </w:p>
    <w:p w14:paraId="6252BED1" w14:textId="77777777" w:rsidR="00A66999" w:rsidRPr="00532945" w:rsidRDefault="00A66999" w:rsidP="00A66999">
      <w:pPr>
        <w:jc w:val="center"/>
        <w:rPr>
          <w:b/>
          <w:bCs/>
          <w:sz w:val="32"/>
          <w:lang w:val="vi-VN"/>
        </w:rPr>
      </w:pPr>
      <w:bookmarkStart w:id="1" w:name="_Toc136213371"/>
      <w:r w:rsidRPr="00532945">
        <w:rPr>
          <w:b/>
          <w:sz w:val="32"/>
          <w:lang w:val="vi-VN"/>
        </w:rPr>
        <w:t>Giảng viên hướng dẫn:</w:t>
      </w:r>
      <w:bookmarkEnd w:id="1"/>
    </w:p>
    <w:p w14:paraId="1B6F4E8A" w14:textId="77777777" w:rsidR="00A66999" w:rsidRPr="00532945" w:rsidRDefault="00A66999" w:rsidP="00A66999">
      <w:pPr>
        <w:pStyle w:val="BodyText"/>
        <w:tabs>
          <w:tab w:val="left" w:pos="7088"/>
        </w:tabs>
        <w:spacing w:before="6"/>
        <w:ind w:right="-29"/>
        <w:rPr>
          <w:sz w:val="23"/>
          <w:lang w:val="vi-VN"/>
        </w:rPr>
      </w:pPr>
    </w:p>
    <w:p w14:paraId="6EE5008B" w14:textId="1A554999" w:rsidR="00A66999" w:rsidRPr="003529DE" w:rsidRDefault="00A66999" w:rsidP="00A66999">
      <w:pPr>
        <w:pStyle w:val="BodyText"/>
        <w:tabs>
          <w:tab w:val="left" w:pos="7088"/>
        </w:tabs>
        <w:ind w:right="-29"/>
        <w:jc w:val="center"/>
        <w:rPr>
          <w:lang w:val="en-US"/>
        </w:rPr>
      </w:pPr>
      <w:r w:rsidRPr="00532945">
        <w:rPr>
          <w:lang w:val="vi-VN"/>
        </w:rPr>
        <w:t>Ths. Nguyễn Hồ Duy Tr</w:t>
      </w:r>
      <w:r w:rsidR="003529DE">
        <w:rPr>
          <w:lang w:val="en-US"/>
        </w:rPr>
        <w:t>í</w:t>
      </w:r>
    </w:p>
    <w:p w14:paraId="329F739B" w14:textId="77777777" w:rsidR="003C05E0" w:rsidRDefault="003C05E0" w:rsidP="003C05E0">
      <w:pPr>
        <w:pStyle w:val="BodyText"/>
        <w:tabs>
          <w:tab w:val="left" w:pos="7088"/>
        </w:tabs>
        <w:spacing w:before="5"/>
        <w:ind w:right="-29"/>
        <w:jc w:val="center"/>
        <w:rPr>
          <w:sz w:val="23"/>
        </w:rPr>
      </w:pPr>
    </w:p>
    <w:p w14:paraId="2A22C5A5" w14:textId="77777777" w:rsidR="003C05E0" w:rsidRPr="003040EB" w:rsidRDefault="003C05E0" w:rsidP="003040EB">
      <w:pPr>
        <w:jc w:val="center"/>
        <w:rPr>
          <w:b/>
          <w:bCs/>
          <w:sz w:val="32"/>
        </w:rPr>
      </w:pPr>
      <w:bookmarkStart w:id="2" w:name="_Toc136213372"/>
      <w:r w:rsidRPr="003040EB">
        <w:rPr>
          <w:b/>
          <w:sz w:val="32"/>
        </w:rPr>
        <w:t>Sinh viên thực hiện:</w:t>
      </w:r>
      <w:bookmarkEnd w:id="2"/>
    </w:p>
    <w:p w14:paraId="13051799" w14:textId="77777777" w:rsidR="003C05E0" w:rsidRDefault="003C05E0" w:rsidP="003C05E0">
      <w:pPr>
        <w:pStyle w:val="BodyText"/>
        <w:tabs>
          <w:tab w:val="left" w:pos="7088"/>
        </w:tabs>
        <w:spacing w:before="6"/>
        <w:ind w:right="-29"/>
        <w:jc w:val="center"/>
        <w:rPr>
          <w:sz w:val="23"/>
        </w:rPr>
      </w:pPr>
    </w:p>
    <w:p w14:paraId="104E274E" w14:textId="006F90E7" w:rsidR="00F80B63" w:rsidRPr="0071786E" w:rsidRDefault="003F4514" w:rsidP="00F80B63">
      <w:pPr>
        <w:pStyle w:val="BodyText"/>
        <w:tabs>
          <w:tab w:val="left" w:pos="7088"/>
        </w:tabs>
        <w:spacing w:line="456" w:lineRule="auto"/>
        <w:ind w:right="-29"/>
        <w:jc w:val="center"/>
        <w:rPr>
          <w:lang w:val="en-US"/>
        </w:rPr>
      </w:pPr>
      <w:r>
        <w:rPr>
          <w:lang w:val="en-US"/>
        </w:rPr>
        <w:t>Nguyễn Trần Gia Kiệt</w:t>
      </w:r>
      <w:r w:rsidR="00F80B63">
        <w:rPr>
          <w:lang w:val="en-US"/>
        </w:rPr>
        <w:t xml:space="preserve"> - </w:t>
      </w:r>
      <w:r w:rsidR="00653357">
        <w:rPr>
          <w:lang w:val="en-US"/>
        </w:rPr>
        <w:t>21522258</w:t>
      </w:r>
    </w:p>
    <w:p w14:paraId="0AE82F01" w14:textId="7D2044E5" w:rsidR="00600622" w:rsidRDefault="00600622" w:rsidP="00115C0A">
      <w:pPr>
        <w:pStyle w:val="BodyText"/>
        <w:jc w:val="center"/>
        <w:rPr>
          <w:lang w:val="en-US"/>
        </w:rPr>
      </w:pPr>
    </w:p>
    <w:p w14:paraId="7647122E" w14:textId="77777777" w:rsidR="00AD051A" w:rsidRDefault="00AD051A" w:rsidP="00115C0A">
      <w:pPr>
        <w:pStyle w:val="BodyText"/>
        <w:jc w:val="center"/>
        <w:rPr>
          <w:lang w:val="en-US"/>
        </w:rPr>
      </w:pPr>
    </w:p>
    <w:p w14:paraId="7790D2A6" w14:textId="77777777" w:rsidR="00AD051A" w:rsidRDefault="00AD051A" w:rsidP="00115C0A">
      <w:pPr>
        <w:pStyle w:val="BodyText"/>
        <w:jc w:val="center"/>
        <w:rPr>
          <w:lang w:val="en-US"/>
        </w:rPr>
      </w:pPr>
    </w:p>
    <w:p w14:paraId="108872E9" w14:textId="77777777" w:rsidR="00AD051A" w:rsidRDefault="00AD051A" w:rsidP="00115C0A">
      <w:pPr>
        <w:pStyle w:val="BodyText"/>
        <w:jc w:val="center"/>
        <w:rPr>
          <w:lang w:val="en-US"/>
        </w:rPr>
      </w:pPr>
    </w:p>
    <w:p w14:paraId="25B1EE75" w14:textId="77777777" w:rsidR="00AD051A" w:rsidRDefault="00AD051A" w:rsidP="00115C0A">
      <w:pPr>
        <w:pStyle w:val="BodyText"/>
        <w:jc w:val="center"/>
        <w:rPr>
          <w:lang w:val="en-US"/>
        </w:rPr>
      </w:pPr>
    </w:p>
    <w:p w14:paraId="7E8F7FD8" w14:textId="7FB64C7B" w:rsidR="00AD051A" w:rsidRDefault="00AD051A" w:rsidP="00115C0A">
      <w:pPr>
        <w:pStyle w:val="BodyText"/>
        <w:jc w:val="center"/>
        <w:rPr>
          <w:lang w:val="en-US"/>
        </w:rPr>
      </w:pPr>
      <w:r w:rsidRPr="00AD051A">
        <w:rPr>
          <w:noProof/>
          <w:lang w:val="en-US"/>
        </w:rPr>
        <w:lastRenderedPageBreak/>
        <w:drawing>
          <wp:inline distT="0" distB="0" distL="0" distR="0" wp14:anchorId="17BD0B46" wp14:editId="7DB7654E">
            <wp:extent cx="5580380" cy="1200150"/>
            <wp:effectExtent l="0" t="0" r="1270" b="0"/>
            <wp:docPr id="142283756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37566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8998" w14:textId="77777777" w:rsidR="00EE0421" w:rsidRDefault="00EE0421" w:rsidP="00EE0421">
      <w:pPr>
        <w:pStyle w:val="BodyText"/>
        <w:rPr>
          <w:lang w:val="en-US"/>
        </w:rPr>
      </w:pPr>
    </w:p>
    <w:p w14:paraId="20E62373" w14:textId="3104125E" w:rsidR="00EE0421" w:rsidRDefault="00EE0421" w:rsidP="00EE0421">
      <w:pPr>
        <w:pStyle w:val="BodyText"/>
        <w:numPr>
          <w:ilvl w:val="0"/>
          <w:numId w:val="37"/>
        </w:numPr>
        <w:rPr>
          <w:lang w:val="en-US"/>
        </w:rPr>
      </w:pPr>
      <w:r>
        <w:rPr>
          <w:lang w:val="en-US"/>
        </w:rPr>
        <w:t>Khởi động dịch vụ HDFS và tạo các thư mục cần thiết</w:t>
      </w:r>
    </w:p>
    <w:p w14:paraId="1290DAB1" w14:textId="77777777" w:rsidR="00EE0421" w:rsidRDefault="00EE0421" w:rsidP="00EE0421">
      <w:pPr>
        <w:keepNext/>
        <w:widowControl/>
        <w:autoSpaceDE/>
        <w:autoSpaceDN/>
        <w:spacing w:before="100" w:beforeAutospacing="1" w:after="100" w:afterAutospacing="1" w:line="240" w:lineRule="auto"/>
        <w:ind w:left="360"/>
        <w:jc w:val="center"/>
      </w:pPr>
      <w:r w:rsidRPr="00EE0421">
        <w:rPr>
          <w:noProof/>
          <w:lang w:val="en-US"/>
        </w:rPr>
        <w:drawing>
          <wp:inline distT="0" distB="0" distL="0" distR="0" wp14:anchorId="0CFA4B3F" wp14:editId="35B1DABE">
            <wp:extent cx="5580380" cy="3138805"/>
            <wp:effectExtent l="0" t="0" r="1270" b="4445"/>
            <wp:docPr id="558181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819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677B" w14:textId="120D61C3" w:rsidR="00EE0421" w:rsidRPr="00EE0421" w:rsidRDefault="00EE0421" w:rsidP="00EE0421">
      <w:pPr>
        <w:pStyle w:val="Caption"/>
        <w:rPr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1</w:t>
      </w:r>
      <w:r>
        <w:fldChar w:fldCharType="end"/>
      </w:r>
      <w:r>
        <w:rPr>
          <w:lang w:val="en-US"/>
        </w:rPr>
        <w:t xml:space="preserve"> Khời động dịch vụ và tạo thư mục theo yêu cầu</w:t>
      </w:r>
    </w:p>
    <w:p w14:paraId="5C738D4A" w14:textId="77777777" w:rsidR="00EE0421" w:rsidRDefault="00EE0421" w:rsidP="00EE0421">
      <w:pPr>
        <w:pStyle w:val="BodyText"/>
        <w:rPr>
          <w:lang w:val="en-US"/>
        </w:rPr>
      </w:pPr>
    </w:p>
    <w:p w14:paraId="24EF56F4" w14:textId="0A6ED86C" w:rsidR="00EE0421" w:rsidRDefault="00EE0421" w:rsidP="00EE0421">
      <w:pPr>
        <w:pStyle w:val="BodyText"/>
        <w:numPr>
          <w:ilvl w:val="0"/>
          <w:numId w:val="37"/>
        </w:numPr>
        <w:rPr>
          <w:lang w:val="en-US"/>
        </w:rPr>
      </w:pPr>
      <w:r>
        <w:rPr>
          <w:lang w:val="en-US"/>
        </w:rPr>
        <w:t>Kiểm tra thông qua Web</w:t>
      </w:r>
    </w:p>
    <w:p w14:paraId="7C12A75D" w14:textId="77777777" w:rsidR="00EE0421" w:rsidRDefault="00EE0421" w:rsidP="00EE0421">
      <w:pPr>
        <w:keepNext/>
        <w:widowControl/>
        <w:autoSpaceDE/>
        <w:autoSpaceDN/>
        <w:spacing w:before="100" w:beforeAutospacing="1" w:after="100" w:afterAutospacing="1" w:line="240" w:lineRule="auto"/>
        <w:jc w:val="center"/>
      </w:pPr>
      <w:r w:rsidRPr="00EE0421">
        <w:rPr>
          <w:noProof/>
          <w:lang w:val="en-US"/>
        </w:rPr>
        <w:lastRenderedPageBreak/>
        <w:drawing>
          <wp:inline distT="0" distB="0" distL="0" distR="0" wp14:anchorId="3FC49DA4" wp14:editId="7BD25C11">
            <wp:extent cx="5580380" cy="1874520"/>
            <wp:effectExtent l="0" t="0" r="1270" b="0"/>
            <wp:docPr id="15134836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8360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7BCF" w14:textId="4729AE9B" w:rsidR="00EE0421" w:rsidRDefault="00EE0421" w:rsidP="00EE0421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2</w:t>
      </w:r>
      <w:r>
        <w:fldChar w:fldCharType="end"/>
      </w:r>
      <w:r>
        <w:rPr>
          <w:lang w:val="en-US"/>
        </w:rPr>
        <w:t xml:space="preserve"> Kết quả nhận được (1)</w:t>
      </w:r>
    </w:p>
    <w:p w14:paraId="35981A5C" w14:textId="77777777" w:rsidR="00254CC8" w:rsidRPr="00254CC8" w:rsidRDefault="00254CC8" w:rsidP="00254CC8">
      <w:pPr>
        <w:rPr>
          <w:lang w:val="en-US"/>
        </w:rPr>
      </w:pPr>
    </w:p>
    <w:p w14:paraId="02444927" w14:textId="77777777" w:rsidR="00EE0421" w:rsidRDefault="00EE0421" w:rsidP="00EE0421">
      <w:pPr>
        <w:keepNext/>
      </w:pPr>
      <w:r w:rsidRPr="00EE0421">
        <w:rPr>
          <w:lang w:val="en-US"/>
        </w:rPr>
        <w:drawing>
          <wp:inline distT="0" distB="0" distL="0" distR="0" wp14:anchorId="32F84CEA" wp14:editId="57A50227">
            <wp:extent cx="5580380" cy="1873885"/>
            <wp:effectExtent l="0" t="0" r="1270" b="0"/>
            <wp:docPr id="7697989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895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8A24" w14:textId="634EDB22" w:rsidR="00EE0421" w:rsidRDefault="00EE0421" w:rsidP="00EE0421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3</w:t>
      </w:r>
      <w:r>
        <w:fldChar w:fldCharType="end"/>
      </w:r>
      <w:r>
        <w:rPr>
          <w:lang w:val="en-US"/>
        </w:rPr>
        <w:t xml:space="preserve"> Kết quả nhận được (2)</w:t>
      </w:r>
    </w:p>
    <w:p w14:paraId="2C4FABA1" w14:textId="77777777" w:rsidR="00254CC8" w:rsidRPr="00254CC8" w:rsidRDefault="00254CC8" w:rsidP="00254CC8">
      <w:pPr>
        <w:rPr>
          <w:lang w:val="en-US"/>
        </w:rPr>
      </w:pPr>
    </w:p>
    <w:p w14:paraId="3E645089" w14:textId="77777777" w:rsidR="00EE0421" w:rsidRDefault="00EE0421" w:rsidP="00EE0421">
      <w:pPr>
        <w:keepNext/>
      </w:pPr>
      <w:r w:rsidRPr="00EE0421">
        <w:rPr>
          <w:lang w:val="en-US"/>
        </w:rPr>
        <w:drawing>
          <wp:inline distT="0" distB="0" distL="0" distR="0" wp14:anchorId="43E4397D" wp14:editId="5BBEFDD6">
            <wp:extent cx="5580380" cy="2024380"/>
            <wp:effectExtent l="0" t="0" r="1270" b="0"/>
            <wp:docPr id="119035244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44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508C" w14:textId="6BD5E79A" w:rsidR="00EE0421" w:rsidRPr="00EE0421" w:rsidRDefault="00EE0421" w:rsidP="00EE0421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4</w:t>
      </w:r>
      <w:r>
        <w:fldChar w:fldCharType="end"/>
      </w:r>
      <w:r>
        <w:rPr>
          <w:lang w:val="en-US"/>
        </w:rPr>
        <w:t xml:space="preserve"> Kết quả nhận được (3)</w:t>
      </w:r>
    </w:p>
    <w:p w14:paraId="5C17EEAF" w14:textId="77777777" w:rsidR="00EE0421" w:rsidRPr="00EE0421" w:rsidRDefault="00EE0421" w:rsidP="00EE0421">
      <w:pPr>
        <w:rPr>
          <w:lang w:val="en-US"/>
        </w:rPr>
      </w:pPr>
    </w:p>
    <w:p w14:paraId="76F02811" w14:textId="4D2C42B1" w:rsidR="00993D04" w:rsidRDefault="00993D04" w:rsidP="00006A3A">
      <w:pPr>
        <w:pStyle w:val="BodyText"/>
        <w:rPr>
          <w:lang w:val="en-US"/>
        </w:rPr>
      </w:pPr>
      <w:r>
        <w:rPr>
          <w:lang w:val="en-US"/>
        </w:rPr>
        <w:br w:type="page"/>
      </w:r>
    </w:p>
    <w:p w14:paraId="36075652" w14:textId="097E53C7" w:rsidR="00993D04" w:rsidRDefault="00993D04" w:rsidP="00115C0A">
      <w:pPr>
        <w:pStyle w:val="BodyText"/>
        <w:jc w:val="center"/>
        <w:rPr>
          <w:lang w:val="en-US"/>
        </w:rPr>
      </w:pPr>
      <w:r w:rsidRPr="00993D04">
        <w:rPr>
          <w:noProof/>
          <w:lang w:val="en-US"/>
        </w:rPr>
        <w:lastRenderedPageBreak/>
        <w:drawing>
          <wp:inline distT="0" distB="0" distL="0" distR="0" wp14:anchorId="2BC878D4" wp14:editId="0AF853B9">
            <wp:extent cx="5580380" cy="800735"/>
            <wp:effectExtent l="0" t="0" r="1270" b="0"/>
            <wp:docPr id="1263124629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24629" name="Picture 1" descr="A close up of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423B" w14:textId="3BC2D0FF" w:rsidR="00AD3193" w:rsidRDefault="00AD3193" w:rsidP="00AD3193">
      <w:pPr>
        <w:pStyle w:val="BodyText"/>
        <w:numPr>
          <w:ilvl w:val="0"/>
          <w:numId w:val="37"/>
        </w:numPr>
        <w:rPr>
          <w:lang w:val="en-US"/>
        </w:rPr>
      </w:pPr>
      <w:r>
        <w:rPr>
          <w:lang w:val="en-US"/>
        </w:rPr>
        <w:t>Tiến hành compile và đóng gói thành file .jar</w:t>
      </w:r>
    </w:p>
    <w:p w14:paraId="5585CACE" w14:textId="77777777" w:rsidR="008952B8" w:rsidRDefault="00AD3193" w:rsidP="008952B8">
      <w:pPr>
        <w:pStyle w:val="BodyText"/>
        <w:keepNext/>
        <w:jc w:val="center"/>
      </w:pPr>
      <w:r w:rsidRPr="00AD3193">
        <w:rPr>
          <w:lang w:val="en-US"/>
        </w:rPr>
        <w:drawing>
          <wp:inline distT="0" distB="0" distL="0" distR="0" wp14:anchorId="7BBAC84A" wp14:editId="51303376">
            <wp:extent cx="5580380" cy="1704340"/>
            <wp:effectExtent l="0" t="0" r="1270" b="0"/>
            <wp:docPr id="2019268900" name="Picture 1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68900" name="Picture 10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B4E5" w14:textId="550901C9" w:rsidR="00AD3193" w:rsidRDefault="008952B8" w:rsidP="008952B8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5</w:t>
      </w:r>
      <w:r>
        <w:fldChar w:fldCharType="end"/>
      </w:r>
      <w:r>
        <w:rPr>
          <w:lang w:val="en-US"/>
        </w:rPr>
        <w:t xml:space="preserve"> Compile và đóng gói</w:t>
      </w:r>
    </w:p>
    <w:p w14:paraId="0F5B460F" w14:textId="09DEEC4F" w:rsidR="008952B8" w:rsidRDefault="008952B8" w:rsidP="008952B8">
      <w:pPr>
        <w:pStyle w:val="BodyText"/>
        <w:numPr>
          <w:ilvl w:val="0"/>
          <w:numId w:val="37"/>
        </w:numPr>
        <w:rPr>
          <w:lang w:val="en-US"/>
        </w:rPr>
      </w:pPr>
      <w:r>
        <w:rPr>
          <w:lang w:val="en-US"/>
        </w:rPr>
        <w:t>Tạo file input cho bài toán và đẩy lên môi trường phân tán.</w:t>
      </w:r>
    </w:p>
    <w:p w14:paraId="448FDF81" w14:textId="77777777" w:rsidR="008952B8" w:rsidRDefault="008952B8" w:rsidP="008952B8">
      <w:pPr>
        <w:keepNext/>
        <w:widowControl/>
        <w:autoSpaceDE/>
        <w:autoSpaceDN/>
        <w:spacing w:before="100" w:beforeAutospacing="1" w:after="100" w:afterAutospacing="1" w:line="240" w:lineRule="auto"/>
        <w:jc w:val="center"/>
      </w:pPr>
      <w:r w:rsidRPr="008952B8">
        <w:rPr>
          <w:noProof/>
          <w:lang w:val="en-US"/>
        </w:rPr>
        <w:drawing>
          <wp:inline distT="0" distB="0" distL="0" distR="0" wp14:anchorId="595C9463" wp14:editId="2BC21EFC">
            <wp:extent cx="5580380" cy="616585"/>
            <wp:effectExtent l="0" t="0" r="1270" b="0"/>
            <wp:docPr id="376438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918D" w14:textId="594C85AC" w:rsidR="008952B8" w:rsidRDefault="008952B8" w:rsidP="008952B8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6</w:t>
      </w:r>
      <w:r>
        <w:fldChar w:fldCharType="end"/>
      </w:r>
      <w:r>
        <w:rPr>
          <w:lang w:val="en-US"/>
        </w:rPr>
        <w:t xml:space="preserve"> Tạo file input.txt</w:t>
      </w:r>
    </w:p>
    <w:p w14:paraId="3D595D04" w14:textId="2281AD94" w:rsidR="008952B8" w:rsidRDefault="008952B8" w:rsidP="008952B8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C</w:t>
      </w:r>
      <w:r w:rsidRPr="008952B8">
        <w:t xml:space="preserve">hạy ứng dụng </w:t>
      </w:r>
      <w:r>
        <w:rPr>
          <w:lang w:val="en-US"/>
        </w:rPr>
        <w:t>và xuất ra kết quả</w:t>
      </w:r>
    </w:p>
    <w:p w14:paraId="4AEC56E3" w14:textId="77777777" w:rsidR="008952B8" w:rsidRDefault="008952B8" w:rsidP="008952B8">
      <w:pPr>
        <w:keepNext/>
        <w:widowControl/>
        <w:autoSpaceDE/>
        <w:autoSpaceDN/>
        <w:spacing w:before="100" w:beforeAutospacing="1" w:after="100" w:afterAutospacing="1" w:line="240" w:lineRule="auto"/>
        <w:jc w:val="left"/>
      </w:pPr>
      <w:r w:rsidRPr="008952B8">
        <w:rPr>
          <w:noProof/>
          <w:lang w:val="en-US"/>
        </w:rPr>
        <w:lastRenderedPageBreak/>
        <w:drawing>
          <wp:inline distT="0" distB="0" distL="0" distR="0" wp14:anchorId="06E8AB3F" wp14:editId="521A9228">
            <wp:extent cx="5580380" cy="2965450"/>
            <wp:effectExtent l="0" t="0" r="1270" b="6350"/>
            <wp:docPr id="795100750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00750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502D" w14:textId="669FAA9B" w:rsidR="008952B8" w:rsidRPr="008952B8" w:rsidRDefault="008952B8" w:rsidP="008952B8">
      <w:pPr>
        <w:pStyle w:val="Caption"/>
        <w:rPr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7</w:t>
      </w:r>
      <w:r>
        <w:fldChar w:fldCharType="end"/>
      </w:r>
      <w:r>
        <w:rPr>
          <w:lang w:val="en-US"/>
        </w:rPr>
        <w:t xml:space="preserve"> Chạy ứng dụng</w:t>
      </w:r>
    </w:p>
    <w:p w14:paraId="5F56FCD7" w14:textId="77777777" w:rsidR="008952B8" w:rsidRPr="008952B8" w:rsidRDefault="008952B8" w:rsidP="008952B8">
      <w:pPr>
        <w:rPr>
          <w:lang w:val="en-US"/>
        </w:rPr>
      </w:pPr>
    </w:p>
    <w:p w14:paraId="0542FFAE" w14:textId="68498306" w:rsidR="008952B8" w:rsidRDefault="008952B8" w:rsidP="008952B8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Kết quả thực thi</w:t>
      </w:r>
    </w:p>
    <w:p w14:paraId="6317F28E" w14:textId="77777777" w:rsidR="008952B8" w:rsidRDefault="008952B8" w:rsidP="008952B8">
      <w:pPr>
        <w:keepNext/>
        <w:widowControl/>
        <w:autoSpaceDE/>
        <w:autoSpaceDN/>
        <w:spacing w:before="100" w:beforeAutospacing="1" w:after="100" w:afterAutospacing="1" w:line="240" w:lineRule="auto"/>
        <w:jc w:val="center"/>
      </w:pPr>
      <w:r w:rsidRPr="008952B8">
        <w:rPr>
          <w:noProof/>
          <w:lang w:val="en-US"/>
        </w:rPr>
        <w:drawing>
          <wp:inline distT="0" distB="0" distL="0" distR="0" wp14:anchorId="0E71AC9F" wp14:editId="000763A7">
            <wp:extent cx="5580380" cy="1958340"/>
            <wp:effectExtent l="0" t="0" r="1270" b="3810"/>
            <wp:docPr id="651898781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98781" name="Picture 1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F779" w14:textId="56B59322" w:rsidR="008952B8" w:rsidRPr="008952B8" w:rsidRDefault="008952B8" w:rsidP="008952B8">
      <w:pPr>
        <w:pStyle w:val="Caption"/>
        <w:rPr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8</w:t>
      </w:r>
      <w:r>
        <w:fldChar w:fldCharType="end"/>
      </w:r>
      <w:r>
        <w:rPr>
          <w:lang w:val="en-US"/>
        </w:rPr>
        <w:t xml:space="preserve"> Kết quả thực thi</w:t>
      </w:r>
    </w:p>
    <w:p w14:paraId="4D1A84FA" w14:textId="77777777" w:rsidR="008952B8" w:rsidRPr="008952B8" w:rsidRDefault="008952B8" w:rsidP="008952B8">
      <w:pPr>
        <w:rPr>
          <w:lang w:val="en-US"/>
        </w:rPr>
      </w:pPr>
    </w:p>
    <w:p w14:paraId="7D69F8C9" w14:textId="77777777" w:rsidR="008952B8" w:rsidRPr="00AD3193" w:rsidRDefault="008952B8" w:rsidP="008952B8">
      <w:pPr>
        <w:pStyle w:val="BodyText"/>
        <w:rPr>
          <w:lang w:val="en-US"/>
        </w:rPr>
      </w:pPr>
    </w:p>
    <w:p w14:paraId="154A4447" w14:textId="77777777" w:rsidR="00993D04" w:rsidRDefault="00993D04" w:rsidP="00115C0A">
      <w:pPr>
        <w:pStyle w:val="BodyText"/>
        <w:jc w:val="center"/>
        <w:rPr>
          <w:lang w:val="en-US"/>
        </w:rPr>
      </w:pPr>
    </w:p>
    <w:p w14:paraId="30D129CF" w14:textId="77777777" w:rsidR="00993D04" w:rsidRDefault="00993D04" w:rsidP="00115C0A">
      <w:pPr>
        <w:pStyle w:val="BodyText"/>
        <w:jc w:val="center"/>
        <w:rPr>
          <w:lang w:val="en-US"/>
        </w:rPr>
      </w:pPr>
    </w:p>
    <w:p w14:paraId="51E758B4" w14:textId="77777777" w:rsidR="00993D04" w:rsidRDefault="00993D04" w:rsidP="00115C0A">
      <w:pPr>
        <w:pStyle w:val="BodyText"/>
        <w:jc w:val="center"/>
        <w:rPr>
          <w:lang w:val="en-US"/>
        </w:rPr>
      </w:pPr>
    </w:p>
    <w:p w14:paraId="7662964B" w14:textId="315105D6" w:rsidR="00993D04" w:rsidRDefault="00993D04" w:rsidP="008C772E">
      <w:pPr>
        <w:pStyle w:val="BodyText"/>
        <w:rPr>
          <w:lang w:val="en-US"/>
        </w:rPr>
      </w:pPr>
      <w:r>
        <w:rPr>
          <w:lang w:val="en-US"/>
        </w:rPr>
        <w:br w:type="page"/>
      </w:r>
    </w:p>
    <w:p w14:paraId="0C59B8EA" w14:textId="51A3EF7A" w:rsidR="00993D04" w:rsidRDefault="00993D04" w:rsidP="00115C0A">
      <w:pPr>
        <w:pStyle w:val="BodyText"/>
        <w:jc w:val="center"/>
        <w:rPr>
          <w:lang w:val="en-US"/>
        </w:rPr>
      </w:pPr>
      <w:r w:rsidRPr="00993D04">
        <w:rPr>
          <w:noProof/>
          <w:lang w:val="en-US"/>
        </w:rPr>
        <w:lastRenderedPageBreak/>
        <w:drawing>
          <wp:inline distT="0" distB="0" distL="0" distR="0" wp14:anchorId="1529F95B" wp14:editId="4FBAFA81">
            <wp:extent cx="5580380" cy="1969135"/>
            <wp:effectExtent l="0" t="0" r="1270" b="0"/>
            <wp:docPr id="1669638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383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D04">
        <w:rPr>
          <w:noProof/>
          <w:lang w:val="en-US"/>
        </w:rPr>
        <w:drawing>
          <wp:inline distT="0" distB="0" distL="0" distR="0" wp14:anchorId="1926F35D" wp14:editId="4851C350">
            <wp:extent cx="5580380" cy="444500"/>
            <wp:effectExtent l="0" t="0" r="1270" b="0"/>
            <wp:docPr id="214737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728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6E87" w14:textId="77777777" w:rsidR="008C772E" w:rsidRDefault="008C772E" w:rsidP="008C772E">
      <w:pPr>
        <w:pStyle w:val="BodyText"/>
        <w:rPr>
          <w:lang w:val="en-US"/>
        </w:rPr>
      </w:pPr>
    </w:p>
    <w:p w14:paraId="60946039" w14:textId="77777777" w:rsidR="008C772E" w:rsidRDefault="008C772E" w:rsidP="008C772E">
      <w:pPr>
        <w:pStyle w:val="BodyText"/>
        <w:numPr>
          <w:ilvl w:val="0"/>
          <w:numId w:val="37"/>
        </w:numPr>
        <w:rPr>
          <w:lang w:val="en-US"/>
        </w:rPr>
      </w:pPr>
      <w:r>
        <w:rPr>
          <w:lang w:val="en-US"/>
        </w:rPr>
        <w:t>Tiến hành compile và đóng gói thành file .jar</w:t>
      </w:r>
    </w:p>
    <w:p w14:paraId="0780ABEF" w14:textId="77777777" w:rsidR="00710042" w:rsidRDefault="00710042" w:rsidP="00710042">
      <w:pPr>
        <w:keepNext/>
        <w:widowControl/>
        <w:autoSpaceDE/>
        <w:autoSpaceDN/>
        <w:spacing w:before="100" w:beforeAutospacing="1" w:after="100" w:afterAutospacing="1" w:line="240" w:lineRule="auto"/>
        <w:jc w:val="left"/>
      </w:pPr>
      <w:r w:rsidRPr="00710042">
        <w:rPr>
          <w:noProof/>
          <w:lang w:val="en-US"/>
        </w:rPr>
        <w:drawing>
          <wp:inline distT="0" distB="0" distL="0" distR="0" wp14:anchorId="3E7BA906" wp14:editId="02CBE8A3">
            <wp:extent cx="5580380" cy="424815"/>
            <wp:effectExtent l="0" t="0" r="1270" b="0"/>
            <wp:docPr id="20973033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27DE" w14:textId="7DF2F7EA" w:rsidR="00710042" w:rsidRDefault="00710042" w:rsidP="00710042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 xml:space="preserve"> Tiến hành compile</w:t>
      </w:r>
    </w:p>
    <w:p w14:paraId="657668D2" w14:textId="77777777" w:rsidR="00710042" w:rsidRDefault="00710042" w:rsidP="00710042">
      <w:pPr>
        <w:keepNext/>
      </w:pPr>
      <w:r w:rsidRPr="00710042">
        <w:rPr>
          <w:lang w:val="en-US"/>
        </w:rPr>
        <w:drawing>
          <wp:inline distT="0" distB="0" distL="0" distR="0" wp14:anchorId="592315A6" wp14:editId="78E58C0D">
            <wp:extent cx="5580380" cy="1136015"/>
            <wp:effectExtent l="0" t="0" r="1270" b="6985"/>
            <wp:docPr id="1724940596" name="Picture 1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40596" name="Picture 17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8B5F" w14:textId="3DE6C5AA" w:rsidR="00710042" w:rsidRPr="00710042" w:rsidRDefault="00710042" w:rsidP="00710042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 Đóng gói thành jar</w:t>
      </w:r>
    </w:p>
    <w:p w14:paraId="00FFB043" w14:textId="42950B6F" w:rsidR="008C772E" w:rsidRDefault="00710042" w:rsidP="008C772E">
      <w:pPr>
        <w:pStyle w:val="BodyText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Đẩy file retail.dat </w:t>
      </w:r>
      <w:r w:rsidR="008C772E">
        <w:rPr>
          <w:lang w:val="en-US"/>
        </w:rPr>
        <w:t>lên môi trường phân tán.</w:t>
      </w:r>
    </w:p>
    <w:p w14:paraId="6C19B741" w14:textId="6AE47012" w:rsidR="008C772E" w:rsidRPr="00710042" w:rsidRDefault="00710042" w:rsidP="00710042">
      <w:pPr>
        <w:widowControl/>
        <w:autoSpaceDE/>
        <w:autoSpaceDN/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710042">
        <w:rPr>
          <w:noProof/>
          <w:lang w:val="en-US"/>
        </w:rPr>
        <w:drawing>
          <wp:inline distT="0" distB="0" distL="0" distR="0" wp14:anchorId="6C6B941F" wp14:editId="080F19B5">
            <wp:extent cx="5580380" cy="476250"/>
            <wp:effectExtent l="0" t="0" r="1270" b="0"/>
            <wp:docPr id="20684210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2C4E" w14:textId="0061D528" w:rsidR="008C772E" w:rsidRDefault="008C772E" w:rsidP="008C772E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12</w:t>
      </w:r>
      <w:r>
        <w:fldChar w:fldCharType="end"/>
      </w:r>
      <w:r>
        <w:rPr>
          <w:lang w:val="en-US"/>
        </w:rPr>
        <w:t xml:space="preserve"> Tạo file </w:t>
      </w:r>
      <w:r w:rsidR="00710042">
        <w:rPr>
          <w:lang w:val="en-US"/>
        </w:rPr>
        <w:t>retail.dat</w:t>
      </w:r>
    </w:p>
    <w:p w14:paraId="35E87CBC" w14:textId="2860BEBA" w:rsidR="008C772E" w:rsidRDefault="008C772E" w:rsidP="008C772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C</w:t>
      </w:r>
      <w:r w:rsidRPr="008952B8">
        <w:t xml:space="preserve">hạy ứng dụng </w:t>
      </w:r>
      <w:r>
        <w:rPr>
          <w:lang w:val="en-US"/>
        </w:rPr>
        <w:t>và xuất ra kết quả</w:t>
      </w:r>
    </w:p>
    <w:p w14:paraId="33060E51" w14:textId="454456DF" w:rsidR="008C772E" w:rsidRPr="004776E7" w:rsidRDefault="000D1D0B" w:rsidP="004776E7">
      <w:pPr>
        <w:widowControl/>
        <w:autoSpaceDE/>
        <w:autoSpaceDN/>
        <w:spacing w:before="100" w:beforeAutospacing="1" w:after="100" w:afterAutospacing="1" w:line="240" w:lineRule="auto"/>
        <w:jc w:val="center"/>
        <w:rPr>
          <w:sz w:val="24"/>
          <w:szCs w:val="24"/>
          <w:lang w:val="en-US"/>
        </w:rPr>
      </w:pPr>
      <w:r w:rsidRPr="000D1D0B">
        <w:rPr>
          <w:noProof/>
          <w:lang w:val="en-US"/>
        </w:rPr>
        <w:lastRenderedPageBreak/>
        <w:drawing>
          <wp:inline distT="0" distB="0" distL="0" distR="0" wp14:anchorId="3D7A3EA9" wp14:editId="32DBA652">
            <wp:extent cx="5580380" cy="2091055"/>
            <wp:effectExtent l="0" t="0" r="1270" b="4445"/>
            <wp:docPr id="1189316229" name="Picture 1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16229" name="Picture 19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00FC" w14:textId="1935A3FB" w:rsidR="008C772E" w:rsidRPr="008952B8" w:rsidRDefault="008C772E" w:rsidP="008C772E">
      <w:pPr>
        <w:pStyle w:val="Caption"/>
        <w:rPr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13</w:t>
      </w:r>
      <w:r>
        <w:fldChar w:fldCharType="end"/>
      </w:r>
      <w:r>
        <w:rPr>
          <w:lang w:val="en-US"/>
        </w:rPr>
        <w:t xml:space="preserve"> Chạy ứng dụng</w:t>
      </w:r>
    </w:p>
    <w:p w14:paraId="201288EF" w14:textId="77777777" w:rsidR="008C772E" w:rsidRPr="008952B8" w:rsidRDefault="008C772E" w:rsidP="008C772E">
      <w:pPr>
        <w:rPr>
          <w:lang w:val="en-US"/>
        </w:rPr>
      </w:pPr>
    </w:p>
    <w:p w14:paraId="021BF3F2" w14:textId="77777777" w:rsidR="008C772E" w:rsidRDefault="008C772E" w:rsidP="008C772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Kết quả thực thi</w:t>
      </w:r>
    </w:p>
    <w:p w14:paraId="056A4A75" w14:textId="7F781540" w:rsidR="008C772E" w:rsidRPr="004776E7" w:rsidRDefault="004776E7" w:rsidP="004776E7">
      <w:pPr>
        <w:widowControl/>
        <w:autoSpaceDE/>
        <w:autoSpaceDN/>
        <w:spacing w:before="100" w:beforeAutospacing="1" w:after="100" w:afterAutospacing="1" w:line="240" w:lineRule="auto"/>
        <w:jc w:val="center"/>
        <w:rPr>
          <w:sz w:val="24"/>
          <w:szCs w:val="24"/>
          <w:lang w:val="en-US"/>
        </w:rPr>
      </w:pPr>
      <w:r w:rsidRPr="004776E7">
        <w:rPr>
          <w:noProof/>
          <w:lang w:val="en-US"/>
        </w:rPr>
        <w:drawing>
          <wp:inline distT="0" distB="0" distL="0" distR="0" wp14:anchorId="41B4DDCD" wp14:editId="2310A762">
            <wp:extent cx="5580380" cy="3356610"/>
            <wp:effectExtent l="0" t="0" r="1270" b="0"/>
            <wp:docPr id="110930267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0267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1F2E" w14:textId="515B7D67" w:rsidR="008C772E" w:rsidRPr="008952B8" w:rsidRDefault="008C772E" w:rsidP="008C772E">
      <w:pPr>
        <w:pStyle w:val="Caption"/>
        <w:rPr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0042">
        <w:rPr>
          <w:noProof/>
        </w:rPr>
        <w:t>14</w:t>
      </w:r>
      <w:r>
        <w:fldChar w:fldCharType="end"/>
      </w:r>
      <w:r>
        <w:rPr>
          <w:lang w:val="en-US"/>
        </w:rPr>
        <w:t xml:space="preserve"> Kết quả thực thi</w:t>
      </w:r>
    </w:p>
    <w:p w14:paraId="629EFCB5" w14:textId="77777777" w:rsidR="008C772E" w:rsidRPr="00786C6A" w:rsidRDefault="008C772E" w:rsidP="008C772E">
      <w:pPr>
        <w:pStyle w:val="BodyText"/>
        <w:rPr>
          <w:lang w:val="en-US"/>
        </w:rPr>
      </w:pPr>
    </w:p>
    <w:sectPr w:rsidR="008C772E" w:rsidRPr="00786C6A" w:rsidSect="00115C0A">
      <w:headerReference w:type="default" r:id="rId30"/>
      <w:footerReference w:type="default" r:id="rId31"/>
      <w:pgSz w:w="11907" w:h="16840" w:code="9"/>
      <w:pgMar w:top="1701" w:right="1134" w:bottom="1985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A5BF16" w14:textId="77777777" w:rsidR="00E5729E" w:rsidRDefault="00E5729E">
      <w:r>
        <w:separator/>
      </w:r>
    </w:p>
  </w:endnote>
  <w:endnote w:type="continuationSeparator" w:id="0">
    <w:p w14:paraId="3D910F53" w14:textId="77777777" w:rsidR="00E5729E" w:rsidRDefault="00E5729E">
      <w:r>
        <w:continuationSeparator/>
      </w:r>
    </w:p>
  </w:endnote>
  <w:endnote w:type="continuationNotice" w:id="1">
    <w:p w14:paraId="53D9F1D3" w14:textId="77777777" w:rsidR="00E5729E" w:rsidRDefault="00E5729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3B76C" w14:textId="77777777" w:rsidR="00A41972" w:rsidRDefault="00A41972" w:rsidP="00D43943">
    <w:pPr>
      <w:pStyle w:val="Footer"/>
      <w:tabs>
        <w:tab w:val="clear" w:pos="4680"/>
        <w:tab w:val="clear" w:pos="9360"/>
        <w:tab w:val="left" w:pos="7308"/>
      </w:tabs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3C4FC9F" wp14:editId="571C1915">
              <wp:simplePos x="0" y="0"/>
              <wp:positionH relativeFrom="column">
                <wp:posOffset>40640</wp:posOffset>
              </wp:positionH>
              <wp:positionV relativeFrom="paragraph">
                <wp:posOffset>234950</wp:posOffset>
              </wp:positionV>
              <wp:extent cx="5412740" cy="0"/>
              <wp:effectExtent l="0" t="0" r="0" b="0"/>
              <wp:wrapNone/>
              <wp:docPr id="8" name="Straight Arrow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127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F489A1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8" o:spid="_x0000_s1026" type="#_x0000_t32" style="position:absolute;margin-left:3.2pt;margin-top:18.5pt;width:426.2pt;height: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" strokecolor="#bfbfbf [2412]"/>
          </w:pict>
        </mc:Fallback>
      </mc:AlternateContent>
    </w:r>
    <w:r>
      <w:tab/>
    </w:r>
  </w:p>
  <w:p w14:paraId="6DD07636" w14:textId="0BDDA6E9" w:rsidR="00A41972" w:rsidRPr="000E6048" w:rsidRDefault="00000000" w:rsidP="000E6048">
    <w:pPr>
      <w:pStyle w:val="Footer"/>
      <w:tabs>
        <w:tab w:val="clear" w:pos="9360"/>
        <w:tab w:val="right" w:pos="8618"/>
      </w:tabs>
      <w:rPr>
        <w:lang w:val="en-US"/>
      </w:rPr>
    </w:pPr>
    <w:sdt>
      <w:sdtPr>
        <w:id w:val="18862889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A41972" w:rsidRPr="000E6048">
          <w:rPr>
            <w:i/>
            <w:lang w:val="en-US"/>
          </w:rPr>
          <w:t>Trường Đại học công nghệ thông tin</w:t>
        </w:r>
        <w:r w:rsidR="00A41972">
          <w:rPr>
            <w:lang w:val="en-US"/>
          </w:rPr>
          <w:tab/>
        </w:r>
        <w:r w:rsidR="00A41972">
          <w:fldChar w:fldCharType="begin"/>
        </w:r>
        <w:r w:rsidR="00A41972">
          <w:instrText xml:space="preserve"> PAGE   \* MERGEFORMAT </w:instrText>
        </w:r>
        <w:r w:rsidR="00A41972">
          <w:fldChar w:fldCharType="separate"/>
        </w:r>
        <w:r w:rsidR="00B570E3">
          <w:rPr>
            <w:noProof/>
          </w:rPr>
          <w:t>3</w:t>
        </w:r>
        <w:r w:rsidR="00A41972">
          <w:rPr>
            <w:noProof/>
          </w:rPr>
          <w:fldChar w:fldCharType="end"/>
        </w:r>
      </w:sdtContent>
    </w:sdt>
    <w:r w:rsidR="00A41972">
      <w:rPr>
        <w:noProof/>
      </w:rPr>
      <w:tab/>
    </w:r>
    <w:r w:rsidR="00A41972" w:rsidRPr="000E6048">
      <w:rPr>
        <w:i/>
        <w:noProof/>
        <w:lang w:val="en-US"/>
      </w:rPr>
      <w:t>Khoa Hệ thống thông tin</w:t>
    </w:r>
  </w:p>
  <w:p w14:paraId="7153D67F" w14:textId="77777777" w:rsidR="00A41972" w:rsidRDefault="00A4197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F2CD76" w14:textId="77777777" w:rsidR="00E5729E" w:rsidRDefault="00E5729E">
      <w:r>
        <w:separator/>
      </w:r>
    </w:p>
  </w:footnote>
  <w:footnote w:type="continuationSeparator" w:id="0">
    <w:p w14:paraId="52819F6D" w14:textId="77777777" w:rsidR="00E5729E" w:rsidRDefault="00E5729E">
      <w:r>
        <w:continuationSeparator/>
      </w:r>
    </w:p>
  </w:footnote>
  <w:footnote w:type="continuationNotice" w:id="1">
    <w:p w14:paraId="6541FFB4" w14:textId="77777777" w:rsidR="00E5729E" w:rsidRDefault="00E5729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19852" w14:textId="7F9D5794" w:rsidR="00A41972" w:rsidRPr="003C05E0" w:rsidRDefault="00A41972" w:rsidP="00FC1377">
    <w:pPr>
      <w:pStyle w:val="Header"/>
      <w:tabs>
        <w:tab w:val="clear" w:pos="9360"/>
        <w:tab w:val="right" w:pos="8618"/>
      </w:tabs>
      <w:rPr>
        <w:i/>
        <w:lang w:val="en-US"/>
      </w:rPr>
    </w:pPr>
    <w:r>
      <w:rPr>
        <w:i/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32C2BF5" wp14:editId="295AB7D4">
              <wp:simplePos x="0" y="0"/>
              <wp:positionH relativeFrom="column">
                <wp:posOffset>-1018</wp:posOffset>
              </wp:positionH>
              <wp:positionV relativeFrom="paragraph">
                <wp:posOffset>338072</wp:posOffset>
              </wp:positionV>
              <wp:extent cx="5529532" cy="0"/>
              <wp:effectExtent l="0" t="0" r="33655" b="19050"/>
              <wp:wrapNone/>
              <wp:docPr id="14" name="Straight Arrow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29532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A437A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4" o:spid="_x0000_s1026" type="#_x0000_t32" style="position:absolute;margin-left:-.1pt;margin-top:26.6pt;width:435.4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" strokecolor="#bfbfbf [2412]"/>
          </w:pict>
        </mc:Fallback>
      </mc:AlternateContent>
    </w:r>
    <w:r w:rsidR="00BF0B4B">
      <w:rPr>
        <w:i/>
        <w:lang w:val="en-US"/>
      </w:rPr>
      <w:t>Dữ liệu lớn</w:t>
    </w:r>
    <w:r>
      <w:rPr>
        <w:i/>
        <w:lang w:val="en-US"/>
      </w:rPr>
      <w:tab/>
    </w:r>
    <w:r>
      <w:rPr>
        <w:i/>
        <w:lang w:val="en-US"/>
      </w:rPr>
      <w:tab/>
      <w:t xml:space="preserve">GVHD: </w:t>
    </w:r>
    <w:r w:rsidR="00BF0B4B">
      <w:rPr>
        <w:i/>
        <w:lang w:val="en-US"/>
      </w:rPr>
      <w:t xml:space="preserve">Ths. </w:t>
    </w:r>
    <w:r w:rsidR="00135B65">
      <w:rPr>
        <w:i/>
        <w:lang w:val="en-US"/>
      </w:rPr>
      <w:t>Nguyễn Hồ Duy Trí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A2078"/>
    <w:multiLevelType w:val="multilevel"/>
    <w:tmpl w:val="974E07F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E5304"/>
    <w:multiLevelType w:val="multilevel"/>
    <w:tmpl w:val="0CC0A68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9568B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A6183"/>
    <w:multiLevelType w:val="hybridMultilevel"/>
    <w:tmpl w:val="3C4A4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22A7E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DC4AFB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AA59C4"/>
    <w:multiLevelType w:val="multilevel"/>
    <w:tmpl w:val="D47C2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A17BD6"/>
    <w:multiLevelType w:val="hybridMultilevel"/>
    <w:tmpl w:val="3E080F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E008C0"/>
    <w:multiLevelType w:val="multilevel"/>
    <w:tmpl w:val="9DC035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3614C5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8C63CD"/>
    <w:multiLevelType w:val="hybridMultilevel"/>
    <w:tmpl w:val="4FBE893E"/>
    <w:lvl w:ilvl="0" w:tplc="3FF056C6">
      <w:start w:val="1"/>
      <w:numFmt w:val="decimal"/>
      <w:pStyle w:val="ListSteps"/>
      <w:lvlText w:val="Bước %1: "/>
      <w:lvlJc w:val="left"/>
      <w:pPr>
        <w:ind w:left="717" w:hanging="360"/>
      </w:pPr>
      <w:rPr>
        <w:rFonts w:ascii="Times New Roman" w:hAnsi="Times New Roman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279E4"/>
    <w:multiLevelType w:val="hybridMultilevel"/>
    <w:tmpl w:val="CA16497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927BD0"/>
    <w:multiLevelType w:val="hybridMultilevel"/>
    <w:tmpl w:val="DB76CBEA"/>
    <w:lvl w:ilvl="0" w:tplc="52B0A1D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037AAF"/>
    <w:multiLevelType w:val="hybridMultilevel"/>
    <w:tmpl w:val="BABE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DC35BDF"/>
    <w:multiLevelType w:val="hybridMultilevel"/>
    <w:tmpl w:val="75665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0E794C"/>
    <w:multiLevelType w:val="multilevel"/>
    <w:tmpl w:val="19B46E1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EE18B6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E245D4"/>
    <w:multiLevelType w:val="hybridMultilevel"/>
    <w:tmpl w:val="406E0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3C3172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F90B1B"/>
    <w:multiLevelType w:val="hybridMultilevel"/>
    <w:tmpl w:val="8F82F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9B37D8"/>
    <w:multiLevelType w:val="multilevel"/>
    <w:tmpl w:val="DCFADFA4"/>
    <w:lvl w:ilvl="0">
      <w:start w:val="1"/>
      <w:numFmt w:val="decimal"/>
      <w:pStyle w:val="Heading1"/>
      <w:suff w:val="space"/>
      <w:lvlText w:val="CHƯƠNG %1: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89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90"/>
        </w:tabs>
        <w:ind w:left="720" w:hanging="720"/>
      </w:pPr>
      <w:rPr>
        <w:rFonts w:hint="default"/>
      </w:rPr>
    </w:lvl>
    <w:lvl w:ilvl="3">
      <w:start w:val="1"/>
      <w:numFmt w:val="lowerLetter"/>
      <w:pStyle w:val="Heading4"/>
      <w:suff w:val="space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407E6702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72DA1"/>
    <w:multiLevelType w:val="hybridMultilevel"/>
    <w:tmpl w:val="F7646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7451C"/>
    <w:multiLevelType w:val="hybridMultilevel"/>
    <w:tmpl w:val="F392BBE4"/>
    <w:lvl w:ilvl="0" w:tplc="545CC39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w w:val="99"/>
        <w:sz w:val="26"/>
        <w:szCs w:val="26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5304E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B205049"/>
    <w:multiLevelType w:val="hybridMultilevel"/>
    <w:tmpl w:val="0F908710"/>
    <w:lvl w:ilvl="0" w:tplc="5E0668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5B682F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223FC0"/>
    <w:multiLevelType w:val="multilevel"/>
    <w:tmpl w:val="CFFEE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9C0AAD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F05EB2"/>
    <w:multiLevelType w:val="hybridMultilevel"/>
    <w:tmpl w:val="5A20E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CD586A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3A718E"/>
    <w:multiLevelType w:val="multilevel"/>
    <w:tmpl w:val="642C4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59084D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DC70FE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5C7D41"/>
    <w:multiLevelType w:val="multilevel"/>
    <w:tmpl w:val="5D6E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20481"/>
    <w:multiLevelType w:val="hybridMultilevel"/>
    <w:tmpl w:val="F7CE32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7031880">
    <w:abstractNumId w:val="23"/>
  </w:num>
  <w:num w:numId="2" w16cid:durableId="2082750358">
    <w:abstractNumId w:val="20"/>
  </w:num>
  <w:num w:numId="3" w16cid:durableId="1383410402">
    <w:abstractNumId w:val="25"/>
  </w:num>
  <w:num w:numId="4" w16cid:durableId="397097030">
    <w:abstractNumId w:val="10"/>
  </w:num>
  <w:num w:numId="5" w16cid:durableId="1298487398">
    <w:abstractNumId w:val="35"/>
  </w:num>
  <w:num w:numId="6" w16cid:durableId="1277978271">
    <w:abstractNumId w:val="13"/>
  </w:num>
  <w:num w:numId="7" w16cid:durableId="750659407">
    <w:abstractNumId w:val="17"/>
  </w:num>
  <w:num w:numId="8" w16cid:durableId="554967686">
    <w:abstractNumId w:val="11"/>
  </w:num>
  <w:num w:numId="9" w16cid:durableId="2000647816">
    <w:abstractNumId w:val="3"/>
  </w:num>
  <w:num w:numId="10" w16cid:durableId="253629142">
    <w:abstractNumId w:val="29"/>
  </w:num>
  <w:num w:numId="11" w16cid:durableId="1368406897">
    <w:abstractNumId w:val="14"/>
  </w:num>
  <w:num w:numId="12" w16cid:durableId="1562593007">
    <w:abstractNumId w:val="31"/>
  </w:num>
  <w:num w:numId="13" w16cid:durableId="286812882">
    <w:abstractNumId w:val="24"/>
  </w:num>
  <w:num w:numId="14" w16cid:durableId="498546481">
    <w:abstractNumId w:val="15"/>
  </w:num>
  <w:num w:numId="15" w16cid:durableId="1284340635">
    <w:abstractNumId w:val="8"/>
  </w:num>
  <w:num w:numId="16" w16cid:durableId="1213348786">
    <w:abstractNumId w:val="0"/>
  </w:num>
  <w:num w:numId="17" w16cid:durableId="418211813">
    <w:abstractNumId w:val="1"/>
  </w:num>
  <w:num w:numId="18" w16cid:durableId="862783275">
    <w:abstractNumId w:val="30"/>
  </w:num>
  <w:num w:numId="19" w16cid:durableId="1885747051">
    <w:abstractNumId w:val="18"/>
  </w:num>
  <w:num w:numId="20" w16cid:durableId="524830001">
    <w:abstractNumId w:val="16"/>
  </w:num>
  <w:num w:numId="21" w16cid:durableId="2058889014">
    <w:abstractNumId w:val="2"/>
  </w:num>
  <w:num w:numId="22" w16cid:durableId="91973100">
    <w:abstractNumId w:val="33"/>
  </w:num>
  <w:num w:numId="23" w16cid:durableId="459880359">
    <w:abstractNumId w:val="28"/>
  </w:num>
  <w:num w:numId="24" w16cid:durableId="1962760816">
    <w:abstractNumId w:val="26"/>
  </w:num>
  <w:num w:numId="25" w16cid:durableId="1770470840">
    <w:abstractNumId w:val="5"/>
  </w:num>
  <w:num w:numId="26" w16cid:durableId="1994411463">
    <w:abstractNumId w:val="9"/>
  </w:num>
  <w:num w:numId="27" w16cid:durableId="318652709">
    <w:abstractNumId w:val="32"/>
  </w:num>
  <w:num w:numId="28" w16cid:durableId="1716809820">
    <w:abstractNumId w:val="21"/>
  </w:num>
  <w:num w:numId="29" w16cid:durableId="2104297955">
    <w:abstractNumId w:val="4"/>
  </w:num>
  <w:num w:numId="30" w16cid:durableId="905647544">
    <w:abstractNumId w:val="34"/>
  </w:num>
  <w:num w:numId="31" w16cid:durableId="1543208623">
    <w:abstractNumId w:val="6"/>
  </w:num>
  <w:num w:numId="32" w16cid:durableId="11686838">
    <w:abstractNumId w:val="27"/>
  </w:num>
  <w:num w:numId="33" w16cid:durableId="123215339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12297610">
    <w:abstractNumId w:val="7"/>
  </w:num>
  <w:num w:numId="35" w16cid:durableId="874076484">
    <w:abstractNumId w:val="22"/>
  </w:num>
  <w:num w:numId="36" w16cid:durableId="318002332">
    <w:abstractNumId w:val="19"/>
  </w:num>
  <w:num w:numId="37" w16cid:durableId="2131170876">
    <w:abstractNumId w:val="1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F77"/>
    <w:rsid w:val="00000F36"/>
    <w:rsid w:val="0000146A"/>
    <w:rsid w:val="000015E4"/>
    <w:rsid w:val="000016B9"/>
    <w:rsid w:val="00001C71"/>
    <w:rsid w:val="00003189"/>
    <w:rsid w:val="000031C7"/>
    <w:rsid w:val="0000389B"/>
    <w:rsid w:val="00004498"/>
    <w:rsid w:val="00004937"/>
    <w:rsid w:val="000049BB"/>
    <w:rsid w:val="00006209"/>
    <w:rsid w:val="00006861"/>
    <w:rsid w:val="00006A3A"/>
    <w:rsid w:val="000073C7"/>
    <w:rsid w:val="0000762D"/>
    <w:rsid w:val="0000762F"/>
    <w:rsid w:val="00007634"/>
    <w:rsid w:val="00010F7F"/>
    <w:rsid w:val="00012703"/>
    <w:rsid w:val="00012FEC"/>
    <w:rsid w:val="000130FE"/>
    <w:rsid w:val="000134B1"/>
    <w:rsid w:val="000149EE"/>
    <w:rsid w:val="0001503B"/>
    <w:rsid w:val="00015F95"/>
    <w:rsid w:val="00016483"/>
    <w:rsid w:val="00016597"/>
    <w:rsid w:val="00016D5D"/>
    <w:rsid w:val="00016F98"/>
    <w:rsid w:val="000178F6"/>
    <w:rsid w:val="00020204"/>
    <w:rsid w:val="000202E7"/>
    <w:rsid w:val="0002073A"/>
    <w:rsid w:val="00020C8B"/>
    <w:rsid w:val="00021B64"/>
    <w:rsid w:val="00022A1E"/>
    <w:rsid w:val="00024751"/>
    <w:rsid w:val="000249FE"/>
    <w:rsid w:val="00024E9F"/>
    <w:rsid w:val="000255F6"/>
    <w:rsid w:val="0002672D"/>
    <w:rsid w:val="00027596"/>
    <w:rsid w:val="000277C8"/>
    <w:rsid w:val="00030296"/>
    <w:rsid w:val="00030522"/>
    <w:rsid w:val="00031045"/>
    <w:rsid w:val="000319B0"/>
    <w:rsid w:val="00031C0C"/>
    <w:rsid w:val="00032480"/>
    <w:rsid w:val="000328A3"/>
    <w:rsid w:val="00033213"/>
    <w:rsid w:val="00035829"/>
    <w:rsid w:val="00035DC0"/>
    <w:rsid w:val="00036601"/>
    <w:rsid w:val="0003771B"/>
    <w:rsid w:val="00037A02"/>
    <w:rsid w:val="00041307"/>
    <w:rsid w:val="000417FE"/>
    <w:rsid w:val="00041A81"/>
    <w:rsid w:val="00041CA1"/>
    <w:rsid w:val="00041DEB"/>
    <w:rsid w:val="00041E8E"/>
    <w:rsid w:val="000425A3"/>
    <w:rsid w:val="00042E77"/>
    <w:rsid w:val="000432F7"/>
    <w:rsid w:val="00043FC3"/>
    <w:rsid w:val="00044139"/>
    <w:rsid w:val="00044533"/>
    <w:rsid w:val="0004463A"/>
    <w:rsid w:val="00044AEA"/>
    <w:rsid w:val="0004555C"/>
    <w:rsid w:val="000458B5"/>
    <w:rsid w:val="00047C51"/>
    <w:rsid w:val="00050095"/>
    <w:rsid w:val="0005055A"/>
    <w:rsid w:val="000510FD"/>
    <w:rsid w:val="0005145F"/>
    <w:rsid w:val="000515C5"/>
    <w:rsid w:val="00051E57"/>
    <w:rsid w:val="000529D9"/>
    <w:rsid w:val="00052EE8"/>
    <w:rsid w:val="000534C3"/>
    <w:rsid w:val="000534F1"/>
    <w:rsid w:val="000535B0"/>
    <w:rsid w:val="000536B5"/>
    <w:rsid w:val="000540E1"/>
    <w:rsid w:val="00054499"/>
    <w:rsid w:val="000548DD"/>
    <w:rsid w:val="00055A00"/>
    <w:rsid w:val="00055AFC"/>
    <w:rsid w:val="0005638C"/>
    <w:rsid w:val="00056BB5"/>
    <w:rsid w:val="00057597"/>
    <w:rsid w:val="0005767C"/>
    <w:rsid w:val="00057A38"/>
    <w:rsid w:val="00057CE3"/>
    <w:rsid w:val="00060790"/>
    <w:rsid w:val="0006201A"/>
    <w:rsid w:val="0006238C"/>
    <w:rsid w:val="00062775"/>
    <w:rsid w:val="00062980"/>
    <w:rsid w:val="00063D09"/>
    <w:rsid w:val="00064536"/>
    <w:rsid w:val="00064970"/>
    <w:rsid w:val="00065407"/>
    <w:rsid w:val="00065718"/>
    <w:rsid w:val="00065931"/>
    <w:rsid w:val="00065980"/>
    <w:rsid w:val="000666C9"/>
    <w:rsid w:val="00067BF4"/>
    <w:rsid w:val="00070C20"/>
    <w:rsid w:val="000740E5"/>
    <w:rsid w:val="0007464C"/>
    <w:rsid w:val="00074AC7"/>
    <w:rsid w:val="00074CB9"/>
    <w:rsid w:val="0007643D"/>
    <w:rsid w:val="00076868"/>
    <w:rsid w:val="00077012"/>
    <w:rsid w:val="00077834"/>
    <w:rsid w:val="00077C2D"/>
    <w:rsid w:val="000801A5"/>
    <w:rsid w:val="000808A7"/>
    <w:rsid w:val="0008141C"/>
    <w:rsid w:val="000818B5"/>
    <w:rsid w:val="0008200B"/>
    <w:rsid w:val="00082B14"/>
    <w:rsid w:val="00083502"/>
    <w:rsid w:val="0008411C"/>
    <w:rsid w:val="00084982"/>
    <w:rsid w:val="00084B19"/>
    <w:rsid w:val="0008520B"/>
    <w:rsid w:val="00086CA8"/>
    <w:rsid w:val="00086D34"/>
    <w:rsid w:val="000870DD"/>
    <w:rsid w:val="0008723F"/>
    <w:rsid w:val="0008759F"/>
    <w:rsid w:val="00087C13"/>
    <w:rsid w:val="000903B2"/>
    <w:rsid w:val="000904DA"/>
    <w:rsid w:val="00090880"/>
    <w:rsid w:val="00090927"/>
    <w:rsid w:val="00090E37"/>
    <w:rsid w:val="00091130"/>
    <w:rsid w:val="000913DD"/>
    <w:rsid w:val="00091EFA"/>
    <w:rsid w:val="00092569"/>
    <w:rsid w:val="0009265A"/>
    <w:rsid w:val="00092DBD"/>
    <w:rsid w:val="00092F44"/>
    <w:rsid w:val="00093449"/>
    <w:rsid w:val="00093F4F"/>
    <w:rsid w:val="000946BA"/>
    <w:rsid w:val="00095856"/>
    <w:rsid w:val="00095AC1"/>
    <w:rsid w:val="00095E40"/>
    <w:rsid w:val="00095EBB"/>
    <w:rsid w:val="00096098"/>
    <w:rsid w:val="000962B8"/>
    <w:rsid w:val="00096CA8"/>
    <w:rsid w:val="00097624"/>
    <w:rsid w:val="000A009A"/>
    <w:rsid w:val="000A1C5A"/>
    <w:rsid w:val="000A267D"/>
    <w:rsid w:val="000A293C"/>
    <w:rsid w:val="000A2994"/>
    <w:rsid w:val="000A2D93"/>
    <w:rsid w:val="000A31D7"/>
    <w:rsid w:val="000A3269"/>
    <w:rsid w:val="000A4747"/>
    <w:rsid w:val="000A54E5"/>
    <w:rsid w:val="000A56D1"/>
    <w:rsid w:val="000A5CDE"/>
    <w:rsid w:val="000A5D05"/>
    <w:rsid w:val="000A6A22"/>
    <w:rsid w:val="000A6C17"/>
    <w:rsid w:val="000A706F"/>
    <w:rsid w:val="000B0389"/>
    <w:rsid w:val="000B053A"/>
    <w:rsid w:val="000B08A7"/>
    <w:rsid w:val="000B0C59"/>
    <w:rsid w:val="000B0DED"/>
    <w:rsid w:val="000B1853"/>
    <w:rsid w:val="000B18F2"/>
    <w:rsid w:val="000B1D6C"/>
    <w:rsid w:val="000B2123"/>
    <w:rsid w:val="000B2691"/>
    <w:rsid w:val="000B283A"/>
    <w:rsid w:val="000B28AA"/>
    <w:rsid w:val="000B292F"/>
    <w:rsid w:val="000B2C14"/>
    <w:rsid w:val="000B2E93"/>
    <w:rsid w:val="000B3400"/>
    <w:rsid w:val="000B3544"/>
    <w:rsid w:val="000B41C8"/>
    <w:rsid w:val="000B51D1"/>
    <w:rsid w:val="000B5AEB"/>
    <w:rsid w:val="000B5B79"/>
    <w:rsid w:val="000B5DDA"/>
    <w:rsid w:val="000B697A"/>
    <w:rsid w:val="000B7287"/>
    <w:rsid w:val="000B77AF"/>
    <w:rsid w:val="000B77BD"/>
    <w:rsid w:val="000B7CB3"/>
    <w:rsid w:val="000C2FF5"/>
    <w:rsid w:val="000C38F6"/>
    <w:rsid w:val="000C3938"/>
    <w:rsid w:val="000C3F13"/>
    <w:rsid w:val="000C3F2D"/>
    <w:rsid w:val="000C4272"/>
    <w:rsid w:val="000C43B0"/>
    <w:rsid w:val="000C4919"/>
    <w:rsid w:val="000C5873"/>
    <w:rsid w:val="000C6950"/>
    <w:rsid w:val="000C6AC1"/>
    <w:rsid w:val="000C6F90"/>
    <w:rsid w:val="000C7420"/>
    <w:rsid w:val="000C7626"/>
    <w:rsid w:val="000D0863"/>
    <w:rsid w:val="000D1932"/>
    <w:rsid w:val="000D1D0B"/>
    <w:rsid w:val="000D245B"/>
    <w:rsid w:val="000D2A85"/>
    <w:rsid w:val="000D578B"/>
    <w:rsid w:val="000D5856"/>
    <w:rsid w:val="000D5F88"/>
    <w:rsid w:val="000D6193"/>
    <w:rsid w:val="000D64F7"/>
    <w:rsid w:val="000D6746"/>
    <w:rsid w:val="000D6F45"/>
    <w:rsid w:val="000D76CD"/>
    <w:rsid w:val="000D76E3"/>
    <w:rsid w:val="000D77CF"/>
    <w:rsid w:val="000D7A1E"/>
    <w:rsid w:val="000D7BEB"/>
    <w:rsid w:val="000E032D"/>
    <w:rsid w:val="000E09BE"/>
    <w:rsid w:val="000E0AD9"/>
    <w:rsid w:val="000E10FD"/>
    <w:rsid w:val="000E11FB"/>
    <w:rsid w:val="000E236C"/>
    <w:rsid w:val="000E26FF"/>
    <w:rsid w:val="000E28DA"/>
    <w:rsid w:val="000E29A8"/>
    <w:rsid w:val="000E2BB2"/>
    <w:rsid w:val="000E2E9A"/>
    <w:rsid w:val="000E31EF"/>
    <w:rsid w:val="000E31F2"/>
    <w:rsid w:val="000E390C"/>
    <w:rsid w:val="000E488B"/>
    <w:rsid w:val="000E4A6C"/>
    <w:rsid w:val="000E4B4A"/>
    <w:rsid w:val="000E6048"/>
    <w:rsid w:val="000E6585"/>
    <w:rsid w:val="000E6902"/>
    <w:rsid w:val="000E699B"/>
    <w:rsid w:val="000E789C"/>
    <w:rsid w:val="000E7D71"/>
    <w:rsid w:val="000E7F2E"/>
    <w:rsid w:val="000F0283"/>
    <w:rsid w:val="000F0719"/>
    <w:rsid w:val="000F097A"/>
    <w:rsid w:val="000F1718"/>
    <w:rsid w:val="000F1AFF"/>
    <w:rsid w:val="000F2487"/>
    <w:rsid w:val="000F275A"/>
    <w:rsid w:val="000F2CA5"/>
    <w:rsid w:val="000F3A32"/>
    <w:rsid w:val="000F4712"/>
    <w:rsid w:val="000F4795"/>
    <w:rsid w:val="000F4B1D"/>
    <w:rsid w:val="000F5372"/>
    <w:rsid w:val="000F69CE"/>
    <w:rsid w:val="000F6BA6"/>
    <w:rsid w:val="000F6CB9"/>
    <w:rsid w:val="001018BD"/>
    <w:rsid w:val="0010197E"/>
    <w:rsid w:val="00101C87"/>
    <w:rsid w:val="001028ED"/>
    <w:rsid w:val="00102A0E"/>
    <w:rsid w:val="00102B0C"/>
    <w:rsid w:val="00103B96"/>
    <w:rsid w:val="0010413F"/>
    <w:rsid w:val="00104AEF"/>
    <w:rsid w:val="001076E8"/>
    <w:rsid w:val="0011048C"/>
    <w:rsid w:val="0011067C"/>
    <w:rsid w:val="00110EC1"/>
    <w:rsid w:val="00111004"/>
    <w:rsid w:val="001126F2"/>
    <w:rsid w:val="0011389E"/>
    <w:rsid w:val="00113A9B"/>
    <w:rsid w:val="001142F4"/>
    <w:rsid w:val="0011462F"/>
    <w:rsid w:val="001148AF"/>
    <w:rsid w:val="00115413"/>
    <w:rsid w:val="00115A6C"/>
    <w:rsid w:val="00115A82"/>
    <w:rsid w:val="00115C0A"/>
    <w:rsid w:val="00115DEB"/>
    <w:rsid w:val="00116388"/>
    <w:rsid w:val="001167CF"/>
    <w:rsid w:val="001169DC"/>
    <w:rsid w:val="001169FC"/>
    <w:rsid w:val="0011701B"/>
    <w:rsid w:val="001176A9"/>
    <w:rsid w:val="00120C30"/>
    <w:rsid w:val="00120F6A"/>
    <w:rsid w:val="00122DD5"/>
    <w:rsid w:val="00123A17"/>
    <w:rsid w:val="001241A3"/>
    <w:rsid w:val="001241E7"/>
    <w:rsid w:val="001246AE"/>
    <w:rsid w:val="00124863"/>
    <w:rsid w:val="00125034"/>
    <w:rsid w:val="00125142"/>
    <w:rsid w:val="00126FEA"/>
    <w:rsid w:val="00127120"/>
    <w:rsid w:val="00130183"/>
    <w:rsid w:val="001302D7"/>
    <w:rsid w:val="00130FAF"/>
    <w:rsid w:val="0013179A"/>
    <w:rsid w:val="00131A01"/>
    <w:rsid w:val="00131BF1"/>
    <w:rsid w:val="00131DC9"/>
    <w:rsid w:val="00132827"/>
    <w:rsid w:val="00132A9B"/>
    <w:rsid w:val="00132BFB"/>
    <w:rsid w:val="00132C2C"/>
    <w:rsid w:val="001335B1"/>
    <w:rsid w:val="00133BA4"/>
    <w:rsid w:val="00133C16"/>
    <w:rsid w:val="0013407B"/>
    <w:rsid w:val="001340D4"/>
    <w:rsid w:val="00134C9F"/>
    <w:rsid w:val="00134E9C"/>
    <w:rsid w:val="00134EBE"/>
    <w:rsid w:val="0013538E"/>
    <w:rsid w:val="00135521"/>
    <w:rsid w:val="00135673"/>
    <w:rsid w:val="001359F3"/>
    <w:rsid w:val="00135B65"/>
    <w:rsid w:val="00135FD7"/>
    <w:rsid w:val="00136063"/>
    <w:rsid w:val="00136383"/>
    <w:rsid w:val="00136514"/>
    <w:rsid w:val="0013666C"/>
    <w:rsid w:val="00136897"/>
    <w:rsid w:val="00137D07"/>
    <w:rsid w:val="00137E31"/>
    <w:rsid w:val="00137E9E"/>
    <w:rsid w:val="001402F5"/>
    <w:rsid w:val="00140522"/>
    <w:rsid w:val="00140641"/>
    <w:rsid w:val="001406C3"/>
    <w:rsid w:val="00140FBE"/>
    <w:rsid w:val="001410EF"/>
    <w:rsid w:val="00141959"/>
    <w:rsid w:val="00141D64"/>
    <w:rsid w:val="001422AB"/>
    <w:rsid w:val="0014249A"/>
    <w:rsid w:val="00142741"/>
    <w:rsid w:val="0014294C"/>
    <w:rsid w:val="00142F97"/>
    <w:rsid w:val="0014330A"/>
    <w:rsid w:val="00143A42"/>
    <w:rsid w:val="00143C4A"/>
    <w:rsid w:val="00144666"/>
    <w:rsid w:val="00144770"/>
    <w:rsid w:val="0014482F"/>
    <w:rsid w:val="00145065"/>
    <w:rsid w:val="00145392"/>
    <w:rsid w:val="0014561F"/>
    <w:rsid w:val="00145650"/>
    <w:rsid w:val="00145E52"/>
    <w:rsid w:val="001461B1"/>
    <w:rsid w:val="00146627"/>
    <w:rsid w:val="001466D3"/>
    <w:rsid w:val="00146D22"/>
    <w:rsid w:val="00146D42"/>
    <w:rsid w:val="00147778"/>
    <w:rsid w:val="0014781A"/>
    <w:rsid w:val="0014787C"/>
    <w:rsid w:val="00147CD4"/>
    <w:rsid w:val="00147E4B"/>
    <w:rsid w:val="0015060D"/>
    <w:rsid w:val="001507E2"/>
    <w:rsid w:val="00151577"/>
    <w:rsid w:val="00151985"/>
    <w:rsid w:val="001523E2"/>
    <w:rsid w:val="0015288C"/>
    <w:rsid w:val="00152C8E"/>
    <w:rsid w:val="00152CB7"/>
    <w:rsid w:val="001536E1"/>
    <w:rsid w:val="00153738"/>
    <w:rsid w:val="00153EC7"/>
    <w:rsid w:val="00154EDA"/>
    <w:rsid w:val="00154F95"/>
    <w:rsid w:val="001550FF"/>
    <w:rsid w:val="00155C0D"/>
    <w:rsid w:val="00155D02"/>
    <w:rsid w:val="001562E2"/>
    <w:rsid w:val="00156A4A"/>
    <w:rsid w:val="00156A9C"/>
    <w:rsid w:val="00156D56"/>
    <w:rsid w:val="001577EB"/>
    <w:rsid w:val="00157C52"/>
    <w:rsid w:val="00157FEA"/>
    <w:rsid w:val="00160853"/>
    <w:rsid w:val="0016165E"/>
    <w:rsid w:val="001629D0"/>
    <w:rsid w:val="00163079"/>
    <w:rsid w:val="0016338F"/>
    <w:rsid w:val="0016368D"/>
    <w:rsid w:val="00163E8A"/>
    <w:rsid w:val="00164C28"/>
    <w:rsid w:val="00165E37"/>
    <w:rsid w:val="00165EBF"/>
    <w:rsid w:val="0016636A"/>
    <w:rsid w:val="001667E1"/>
    <w:rsid w:val="001668D8"/>
    <w:rsid w:val="0016711C"/>
    <w:rsid w:val="00167199"/>
    <w:rsid w:val="0017145F"/>
    <w:rsid w:val="00171520"/>
    <w:rsid w:val="00171B20"/>
    <w:rsid w:val="00171D87"/>
    <w:rsid w:val="00172169"/>
    <w:rsid w:val="00172186"/>
    <w:rsid w:val="00172D01"/>
    <w:rsid w:val="001733A1"/>
    <w:rsid w:val="00174383"/>
    <w:rsid w:val="00174DC9"/>
    <w:rsid w:val="001753C4"/>
    <w:rsid w:val="0017573B"/>
    <w:rsid w:val="001759C5"/>
    <w:rsid w:val="00175AB3"/>
    <w:rsid w:val="00176047"/>
    <w:rsid w:val="00176C80"/>
    <w:rsid w:val="00177152"/>
    <w:rsid w:val="00177E35"/>
    <w:rsid w:val="00177F03"/>
    <w:rsid w:val="00180829"/>
    <w:rsid w:val="001808E5"/>
    <w:rsid w:val="00180E03"/>
    <w:rsid w:val="0018325C"/>
    <w:rsid w:val="00183B5F"/>
    <w:rsid w:val="001840F6"/>
    <w:rsid w:val="00184715"/>
    <w:rsid w:val="00184CA2"/>
    <w:rsid w:val="00184FAF"/>
    <w:rsid w:val="00185CE3"/>
    <w:rsid w:val="00186047"/>
    <w:rsid w:val="001867DA"/>
    <w:rsid w:val="00186A7B"/>
    <w:rsid w:val="00186ADF"/>
    <w:rsid w:val="00186B82"/>
    <w:rsid w:val="00187F74"/>
    <w:rsid w:val="00190987"/>
    <w:rsid w:val="00191921"/>
    <w:rsid w:val="001927DA"/>
    <w:rsid w:val="00192C18"/>
    <w:rsid w:val="001930BD"/>
    <w:rsid w:val="00193B40"/>
    <w:rsid w:val="00194783"/>
    <w:rsid w:val="001952A5"/>
    <w:rsid w:val="001952CF"/>
    <w:rsid w:val="001952D3"/>
    <w:rsid w:val="0019675C"/>
    <w:rsid w:val="0019676D"/>
    <w:rsid w:val="00196D25"/>
    <w:rsid w:val="00196DC8"/>
    <w:rsid w:val="0019733A"/>
    <w:rsid w:val="001973E1"/>
    <w:rsid w:val="001973EA"/>
    <w:rsid w:val="00197430"/>
    <w:rsid w:val="00197D9D"/>
    <w:rsid w:val="001A0542"/>
    <w:rsid w:val="001A0ECA"/>
    <w:rsid w:val="001A1A54"/>
    <w:rsid w:val="001A1E16"/>
    <w:rsid w:val="001A1E49"/>
    <w:rsid w:val="001A2150"/>
    <w:rsid w:val="001A2910"/>
    <w:rsid w:val="001A2B5A"/>
    <w:rsid w:val="001A357E"/>
    <w:rsid w:val="001A3669"/>
    <w:rsid w:val="001A372A"/>
    <w:rsid w:val="001A5AF8"/>
    <w:rsid w:val="001A63B4"/>
    <w:rsid w:val="001A6444"/>
    <w:rsid w:val="001A6F40"/>
    <w:rsid w:val="001A7234"/>
    <w:rsid w:val="001A7665"/>
    <w:rsid w:val="001A7A26"/>
    <w:rsid w:val="001B03D7"/>
    <w:rsid w:val="001B060A"/>
    <w:rsid w:val="001B07E1"/>
    <w:rsid w:val="001B11D0"/>
    <w:rsid w:val="001B1670"/>
    <w:rsid w:val="001B1A83"/>
    <w:rsid w:val="001B1CB5"/>
    <w:rsid w:val="001B1DB1"/>
    <w:rsid w:val="001B1E52"/>
    <w:rsid w:val="001B2835"/>
    <w:rsid w:val="001B2EC4"/>
    <w:rsid w:val="001B31A0"/>
    <w:rsid w:val="001B3221"/>
    <w:rsid w:val="001B3F83"/>
    <w:rsid w:val="001B56D4"/>
    <w:rsid w:val="001B605A"/>
    <w:rsid w:val="001B6875"/>
    <w:rsid w:val="001B6E69"/>
    <w:rsid w:val="001B739C"/>
    <w:rsid w:val="001B74FF"/>
    <w:rsid w:val="001B760C"/>
    <w:rsid w:val="001B77FD"/>
    <w:rsid w:val="001B7916"/>
    <w:rsid w:val="001B7FCE"/>
    <w:rsid w:val="001C0349"/>
    <w:rsid w:val="001C08EC"/>
    <w:rsid w:val="001C090C"/>
    <w:rsid w:val="001C14F8"/>
    <w:rsid w:val="001C15A4"/>
    <w:rsid w:val="001C15EE"/>
    <w:rsid w:val="001C1EC9"/>
    <w:rsid w:val="001C23B7"/>
    <w:rsid w:val="001C25EF"/>
    <w:rsid w:val="001C3347"/>
    <w:rsid w:val="001C4F4D"/>
    <w:rsid w:val="001C5135"/>
    <w:rsid w:val="001C56B5"/>
    <w:rsid w:val="001C5F6E"/>
    <w:rsid w:val="001C7EEA"/>
    <w:rsid w:val="001D0039"/>
    <w:rsid w:val="001D11AF"/>
    <w:rsid w:val="001D1ABF"/>
    <w:rsid w:val="001D1C7B"/>
    <w:rsid w:val="001D2660"/>
    <w:rsid w:val="001D302E"/>
    <w:rsid w:val="001D30C9"/>
    <w:rsid w:val="001D30E3"/>
    <w:rsid w:val="001D33ED"/>
    <w:rsid w:val="001D360A"/>
    <w:rsid w:val="001D3900"/>
    <w:rsid w:val="001D3983"/>
    <w:rsid w:val="001D3BED"/>
    <w:rsid w:val="001D4D62"/>
    <w:rsid w:val="001D58E0"/>
    <w:rsid w:val="001D61E6"/>
    <w:rsid w:val="001D62C2"/>
    <w:rsid w:val="001D6962"/>
    <w:rsid w:val="001D7240"/>
    <w:rsid w:val="001D749A"/>
    <w:rsid w:val="001D770B"/>
    <w:rsid w:val="001E068D"/>
    <w:rsid w:val="001E0F93"/>
    <w:rsid w:val="001E14B0"/>
    <w:rsid w:val="001E15A0"/>
    <w:rsid w:val="001E162F"/>
    <w:rsid w:val="001E16A2"/>
    <w:rsid w:val="001E178E"/>
    <w:rsid w:val="001E17B1"/>
    <w:rsid w:val="001E20F5"/>
    <w:rsid w:val="001E23C2"/>
    <w:rsid w:val="001E2580"/>
    <w:rsid w:val="001E32B5"/>
    <w:rsid w:val="001E3574"/>
    <w:rsid w:val="001E428D"/>
    <w:rsid w:val="001E459A"/>
    <w:rsid w:val="001E4C4F"/>
    <w:rsid w:val="001E4FAD"/>
    <w:rsid w:val="001E6343"/>
    <w:rsid w:val="001E6E60"/>
    <w:rsid w:val="001E73FF"/>
    <w:rsid w:val="001E7D66"/>
    <w:rsid w:val="001F09C8"/>
    <w:rsid w:val="001F15B7"/>
    <w:rsid w:val="001F1D94"/>
    <w:rsid w:val="001F2820"/>
    <w:rsid w:val="001F2A79"/>
    <w:rsid w:val="001F2D00"/>
    <w:rsid w:val="001F2D08"/>
    <w:rsid w:val="001F3995"/>
    <w:rsid w:val="001F4027"/>
    <w:rsid w:val="001F471C"/>
    <w:rsid w:val="001F4CED"/>
    <w:rsid w:val="001F5094"/>
    <w:rsid w:val="001F5CE1"/>
    <w:rsid w:val="001F7398"/>
    <w:rsid w:val="001F7EDB"/>
    <w:rsid w:val="002002E5"/>
    <w:rsid w:val="00200540"/>
    <w:rsid w:val="00200627"/>
    <w:rsid w:val="002012F3"/>
    <w:rsid w:val="002014A6"/>
    <w:rsid w:val="00202BAC"/>
    <w:rsid w:val="00202D56"/>
    <w:rsid w:val="00203286"/>
    <w:rsid w:val="00203A2F"/>
    <w:rsid w:val="00203DF9"/>
    <w:rsid w:val="00204205"/>
    <w:rsid w:val="00204C6B"/>
    <w:rsid w:val="00205903"/>
    <w:rsid w:val="00205BD2"/>
    <w:rsid w:val="00206D3A"/>
    <w:rsid w:val="00207572"/>
    <w:rsid w:val="002111A2"/>
    <w:rsid w:val="00211E7B"/>
    <w:rsid w:val="00212CEE"/>
    <w:rsid w:val="00212D45"/>
    <w:rsid w:val="00213D82"/>
    <w:rsid w:val="002140CF"/>
    <w:rsid w:val="00214504"/>
    <w:rsid w:val="0021490E"/>
    <w:rsid w:val="00215089"/>
    <w:rsid w:val="002155C1"/>
    <w:rsid w:val="002167B6"/>
    <w:rsid w:val="00216ED6"/>
    <w:rsid w:val="00217102"/>
    <w:rsid w:val="002173C6"/>
    <w:rsid w:val="002173D8"/>
    <w:rsid w:val="002176FE"/>
    <w:rsid w:val="002178D8"/>
    <w:rsid w:val="00217AC7"/>
    <w:rsid w:val="00220097"/>
    <w:rsid w:val="002204DA"/>
    <w:rsid w:val="00220AE3"/>
    <w:rsid w:val="00220B94"/>
    <w:rsid w:val="00220EA2"/>
    <w:rsid w:val="00220FDF"/>
    <w:rsid w:val="00221C30"/>
    <w:rsid w:val="00222265"/>
    <w:rsid w:val="00222449"/>
    <w:rsid w:val="0022255A"/>
    <w:rsid w:val="00222AF4"/>
    <w:rsid w:val="00222BD1"/>
    <w:rsid w:val="00223445"/>
    <w:rsid w:val="00224C76"/>
    <w:rsid w:val="00224D5D"/>
    <w:rsid w:val="00224FCA"/>
    <w:rsid w:val="002251CF"/>
    <w:rsid w:val="002258C0"/>
    <w:rsid w:val="00225C75"/>
    <w:rsid w:val="00225F68"/>
    <w:rsid w:val="00226A8E"/>
    <w:rsid w:val="002270BE"/>
    <w:rsid w:val="00227124"/>
    <w:rsid w:val="0022735C"/>
    <w:rsid w:val="00227469"/>
    <w:rsid w:val="00227C9D"/>
    <w:rsid w:val="00230D22"/>
    <w:rsid w:val="00231770"/>
    <w:rsid w:val="00231D85"/>
    <w:rsid w:val="00231F01"/>
    <w:rsid w:val="00232585"/>
    <w:rsid w:val="00232DA7"/>
    <w:rsid w:val="00233022"/>
    <w:rsid w:val="002332AF"/>
    <w:rsid w:val="0023335E"/>
    <w:rsid w:val="00233887"/>
    <w:rsid w:val="00233E16"/>
    <w:rsid w:val="00233E3F"/>
    <w:rsid w:val="00234863"/>
    <w:rsid w:val="00234AF0"/>
    <w:rsid w:val="00235131"/>
    <w:rsid w:val="0023615E"/>
    <w:rsid w:val="002361EF"/>
    <w:rsid w:val="002367DB"/>
    <w:rsid w:val="00236BBB"/>
    <w:rsid w:val="00236C6A"/>
    <w:rsid w:val="002372A5"/>
    <w:rsid w:val="00237825"/>
    <w:rsid w:val="002413CA"/>
    <w:rsid w:val="00241644"/>
    <w:rsid w:val="002422D4"/>
    <w:rsid w:val="002423D6"/>
    <w:rsid w:val="0024285F"/>
    <w:rsid w:val="0024399E"/>
    <w:rsid w:val="00244774"/>
    <w:rsid w:val="002456E0"/>
    <w:rsid w:val="00246299"/>
    <w:rsid w:val="00246853"/>
    <w:rsid w:val="002468D2"/>
    <w:rsid w:val="00246D1E"/>
    <w:rsid w:val="00247E3B"/>
    <w:rsid w:val="00247FBD"/>
    <w:rsid w:val="00250004"/>
    <w:rsid w:val="0025071D"/>
    <w:rsid w:val="00250A46"/>
    <w:rsid w:val="0025156B"/>
    <w:rsid w:val="00252FAA"/>
    <w:rsid w:val="00253C93"/>
    <w:rsid w:val="00253D28"/>
    <w:rsid w:val="00253DF1"/>
    <w:rsid w:val="0025434C"/>
    <w:rsid w:val="00254CC8"/>
    <w:rsid w:val="002555A5"/>
    <w:rsid w:val="00256997"/>
    <w:rsid w:val="00256BA9"/>
    <w:rsid w:val="002573CC"/>
    <w:rsid w:val="0025782C"/>
    <w:rsid w:val="00260684"/>
    <w:rsid w:val="00260A53"/>
    <w:rsid w:val="00261B17"/>
    <w:rsid w:val="00261BD3"/>
    <w:rsid w:val="00261F7B"/>
    <w:rsid w:val="00262D3F"/>
    <w:rsid w:val="00262E4D"/>
    <w:rsid w:val="00263733"/>
    <w:rsid w:val="00263D14"/>
    <w:rsid w:val="00264664"/>
    <w:rsid w:val="002647FF"/>
    <w:rsid w:val="00264A44"/>
    <w:rsid w:val="00265479"/>
    <w:rsid w:val="00265CB0"/>
    <w:rsid w:val="00265E4C"/>
    <w:rsid w:val="00265F7B"/>
    <w:rsid w:val="00266DB8"/>
    <w:rsid w:val="00266ECE"/>
    <w:rsid w:val="00266F37"/>
    <w:rsid w:val="00267BAD"/>
    <w:rsid w:val="00267D00"/>
    <w:rsid w:val="00272323"/>
    <w:rsid w:val="002727AF"/>
    <w:rsid w:val="00272F6D"/>
    <w:rsid w:val="002735ED"/>
    <w:rsid w:val="00273B93"/>
    <w:rsid w:val="00273C62"/>
    <w:rsid w:val="00274331"/>
    <w:rsid w:val="0027484F"/>
    <w:rsid w:val="00274B98"/>
    <w:rsid w:val="002750A2"/>
    <w:rsid w:val="00275BC3"/>
    <w:rsid w:val="00275C91"/>
    <w:rsid w:val="002764FD"/>
    <w:rsid w:val="002771BA"/>
    <w:rsid w:val="00277DA7"/>
    <w:rsid w:val="002809BA"/>
    <w:rsid w:val="00281D4C"/>
    <w:rsid w:val="00281DA5"/>
    <w:rsid w:val="00281FDB"/>
    <w:rsid w:val="00283C89"/>
    <w:rsid w:val="00284162"/>
    <w:rsid w:val="002849E4"/>
    <w:rsid w:val="00285712"/>
    <w:rsid w:val="00285CA5"/>
    <w:rsid w:val="00285EBD"/>
    <w:rsid w:val="00286221"/>
    <w:rsid w:val="00286A43"/>
    <w:rsid w:val="00292628"/>
    <w:rsid w:val="00292BD1"/>
    <w:rsid w:val="00293210"/>
    <w:rsid w:val="00293D76"/>
    <w:rsid w:val="002940AD"/>
    <w:rsid w:val="0029443C"/>
    <w:rsid w:val="00294539"/>
    <w:rsid w:val="00294CB6"/>
    <w:rsid w:val="00294D57"/>
    <w:rsid w:val="00295316"/>
    <w:rsid w:val="002964A9"/>
    <w:rsid w:val="002964D4"/>
    <w:rsid w:val="002972B1"/>
    <w:rsid w:val="002A0187"/>
    <w:rsid w:val="002A056A"/>
    <w:rsid w:val="002A065D"/>
    <w:rsid w:val="002A06B7"/>
    <w:rsid w:val="002A0A2B"/>
    <w:rsid w:val="002A12A5"/>
    <w:rsid w:val="002A145C"/>
    <w:rsid w:val="002A2033"/>
    <w:rsid w:val="002A224A"/>
    <w:rsid w:val="002A2C09"/>
    <w:rsid w:val="002A3062"/>
    <w:rsid w:val="002A32A5"/>
    <w:rsid w:val="002A3C4F"/>
    <w:rsid w:val="002A4045"/>
    <w:rsid w:val="002A4817"/>
    <w:rsid w:val="002A4D49"/>
    <w:rsid w:val="002A4EA1"/>
    <w:rsid w:val="002A54FB"/>
    <w:rsid w:val="002A5BB1"/>
    <w:rsid w:val="002A6EEE"/>
    <w:rsid w:val="002B02AC"/>
    <w:rsid w:val="002B0F26"/>
    <w:rsid w:val="002B15A3"/>
    <w:rsid w:val="002B15F4"/>
    <w:rsid w:val="002B1B70"/>
    <w:rsid w:val="002B2838"/>
    <w:rsid w:val="002B3333"/>
    <w:rsid w:val="002B34B5"/>
    <w:rsid w:val="002B3947"/>
    <w:rsid w:val="002B3950"/>
    <w:rsid w:val="002B3C10"/>
    <w:rsid w:val="002B3C8E"/>
    <w:rsid w:val="002B4002"/>
    <w:rsid w:val="002B42EE"/>
    <w:rsid w:val="002B44C5"/>
    <w:rsid w:val="002B4FDA"/>
    <w:rsid w:val="002B50D0"/>
    <w:rsid w:val="002B635A"/>
    <w:rsid w:val="002B6A08"/>
    <w:rsid w:val="002B6AA5"/>
    <w:rsid w:val="002B6BAA"/>
    <w:rsid w:val="002B700A"/>
    <w:rsid w:val="002B7025"/>
    <w:rsid w:val="002B7071"/>
    <w:rsid w:val="002B712C"/>
    <w:rsid w:val="002B75EB"/>
    <w:rsid w:val="002B7CCA"/>
    <w:rsid w:val="002B7F53"/>
    <w:rsid w:val="002C002E"/>
    <w:rsid w:val="002C04BC"/>
    <w:rsid w:val="002C0790"/>
    <w:rsid w:val="002C0F25"/>
    <w:rsid w:val="002C12D4"/>
    <w:rsid w:val="002C21EF"/>
    <w:rsid w:val="002C24F1"/>
    <w:rsid w:val="002C276F"/>
    <w:rsid w:val="002C34C9"/>
    <w:rsid w:val="002C428B"/>
    <w:rsid w:val="002C5063"/>
    <w:rsid w:val="002C5202"/>
    <w:rsid w:val="002C5F46"/>
    <w:rsid w:val="002C6437"/>
    <w:rsid w:val="002C6FCE"/>
    <w:rsid w:val="002C7D3C"/>
    <w:rsid w:val="002C7E47"/>
    <w:rsid w:val="002D0004"/>
    <w:rsid w:val="002D21D4"/>
    <w:rsid w:val="002D2769"/>
    <w:rsid w:val="002D29FE"/>
    <w:rsid w:val="002D2DAD"/>
    <w:rsid w:val="002D3728"/>
    <w:rsid w:val="002D3D25"/>
    <w:rsid w:val="002D4111"/>
    <w:rsid w:val="002D41B4"/>
    <w:rsid w:val="002D478D"/>
    <w:rsid w:val="002D4D9B"/>
    <w:rsid w:val="002D50F5"/>
    <w:rsid w:val="002D5168"/>
    <w:rsid w:val="002D52EE"/>
    <w:rsid w:val="002D54E1"/>
    <w:rsid w:val="002D5C4F"/>
    <w:rsid w:val="002D694E"/>
    <w:rsid w:val="002D6EC9"/>
    <w:rsid w:val="002D7EEE"/>
    <w:rsid w:val="002E071A"/>
    <w:rsid w:val="002E0F74"/>
    <w:rsid w:val="002E14DE"/>
    <w:rsid w:val="002E17CE"/>
    <w:rsid w:val="002E217C"/>
    <w:rsid w:val="002E223D"/>
    <w:rsid w:val="002E2504"/>
    <w:rsid w:val="002E28FB"/>
    <w:rsid w:val="002E2C00"/>
    <w:rsid w:val="002E2CB1"/>
    <w:rsid w:val="002E3813"/>
    <w:rsid w:val="002E3A87"/>
    <w:rsid w:val="002E3D9C"/>
    <w:rsid w:val="002E3FB5"/>
    <w:rsid w:val="002E4CCB"/>
    <w:rsid w:val="002E4D38"/>
    <w:rsid w:val="002E53FE"/>
    <w:rsid w:val="002E56DB"/>
    <w:rsid w:val="002E59C8"/>
    <w:rsid w:val="002E60EF"/>
    <w:rsid w:val="002E65E7"/>
    <w:rsid w:val="002E6A00"/>
    <w:rsid w:val="002E6C62"/>
    <w:rsid w:val="002E7979"/>
    <w:rsid w:val="002F01F1"/>
    <w:rsid w:val="002F173D"/>
    <w:rsid w:val="002F2D41"/>
    <w:rsid w:val="002F30F0"/>
    <w:rsid w:val="002F43A0"/>
    <w:rsid w:val="002F4A95"/>
    <w:rsid w:val="002F4DA3"/>
    <w:rsid w:val="002F55D0"/>
    <w:rsid w:val="002F67D9"/>
    <w:rsid w:val="002F6B1E"/>
    <w:rsid w:val="002F6CA9"/>
    <w:rsid w:val="002F6D8F"/>
    <w:rsid w:val="002F7149"/>
    <w:rsid w:val="002F71BE"/>
    <w:rsid w:val="002F7224"/>
    <w:rsid w:val="002F770D"/>
    <w:rsid w:val="002F785F"/>
    <w:rsid w:val="00300374"/>
    <w:rsid w:val="00302423"/>
    <w:rsid w:val="003030A8"/>
    <w:rsid w:val="00303294"/>
    <w:rsid w:val="00303525"/>
    <w:rsid w:val="00303860"/>
    <w:rsid w:val="00303A2A"/>
    <w:rsid w:val="00303A49"/>
    <w:rsid w:val="00303C94"/>
    <w:rsid w:val="00303DA3"/>
    <w:rsid w:val="003040EB"/>
    <w:rsid w:val="00304A98"/>
    <w:rsid w:val="00304FDF"/>
    <w:rsid w:val="00304FFC"/>
    <w:rsid w:val="003050B8"/>
    <w:rsid w:val="003050D0"/>
    <w:rsid w:val="003053BE"/>
    <w:rsid w:val="0030544F"/>
    <w:rsid w:val="0030561F"/>
    <w:rsid w:val="00305BED"/>
    <w:rsid w:val="00306107"/>
    <w:rsid w:val="0030624C"/>
    <w:rsid w:val="003070A9"/>
    <w:rsid w:val="00307EBA"/>
    <w:rsid w:val="003100DF"/>
    <w:rsid w:val="003105A1"/>
    <w:rsid w:val="003107CE"/>
    <w:rsid w:val="00310F5B"/>
    <w:rsid w:val="003134CC"/>
    <w:rsid w:val="00313AFF"/>
    <w:rsid w:val="00313F60"/>
    <w:rsid w:val="00313FE8"/>
    <w:rsid w:val="0031408F"/>
    <w:rsid w:val="00315BC3"/>
    <w:rsid w:val="00315DF1"/>
    <w:rsid w:val="00315FD0"/>
    <w:rsid w:val="0031605B"/>
    <w:rsid w:val="003169DC"/>
    <w:rsid w:val="00316FC5"/>
    <w:rsid w:val="003171FF"/>
    <w:rsid w:val="0031779D"/>
    <w:rsid w:val="003202D9"/>
    <w:rsid w:val="00320360"/>
    <w:rsid w:val="0032099D"/>
    <w:rsid w:val="00321A2F"/>
    <w:rsid w:val="00321A62"/>
    <w:rsid w:val="00322B92"/>
    <w:rsid w:val="00322DF2"/>
    <w:rsid w:val="00322EEE"/>
    <w:rsid w:val="0032358C"/>
    <w:rsid w:val="00323C34"/>
    <w:rsid w:val="00324860"/>
    <w:rsid w:val="00324A82"/>
    <w:rsid w:val="00324BA3"/>
    <w:rsid w:val="00325089"/>
    <w:rsid w:val="003256DD"/>
    <w:rsid w:val="00325AB6"/>
    <w:rsid w:val="00327986"/>
    <w:rsid w:val="003309B3"/>
    <w:rsid w:val="0033300A"/>
    <w:rsid w:val="003333B0"/>
    <w:rsid w:val="00333675"/>
    <w:rsid w:val="00333893"/>
    <w:rsid w:val="003338BE"/>
    <w:rsid w:val="00334949"/>
    <w:rsid w:val="00335B41"/>
    <w:rsid w:val="00336794"/>
    <w:rsid w:val="00337EA5"/>
    <w:rsid w:val="00340486"/>
    <w:rsid w:val="003405BB"/>
    <w:rsid w:val="00341251"/>
    <w:rsid w:val="00341B43"/>
    <w:rsid w:val="00342FF6"/>
    <w:rsid w:val="003432BA"/>
    <w:rsid w:val="003433A5"/>
    <w:rsid w:val="003449A7"/>
    <w:rsid w:val="00345427"/>
    <w:rsid w:val="00346290"/>
    <w:rsid w:val="0034642C"/>
    <w:rsid w:val="00346B8E"/>
    <w:rsid w:val="00346EC3"/>
    <w:rsid w:val="00346FB2"/>
    <w:rsid w:val="00347262"/>
    <w:rsid w:val="003473CA"/>
    <w:rsid w:val="003475DB"/>
    <w:rsid w:val="00347B4F"/>
    <w:rsid w:val="00350377"/>
    <w:rsid w:val="00350430"/>
    <w:rsid w:val="00350A36"/>
    <w:rsid w:val="00350A86"/>
    <w:rsid w:val="00350AE6"/>
    <w:rsid w:val="00350E1C"/>
    <w:rsid w:val="00350F52"/>
    <w:rsid w:val="00351432"/>
    <w:rsid w:val="00351905"/>
    <w:rsid w:val="00351DA0"/>
    <w:rsid w:val="00352500"/>
    <w:rsid w:val="003528EA"/>
    <w:rsid w:val="0035290C"/>
    <w:rsid w:val="003529DE"/>
    <w:rsid w:val="00352B35"/>
    <w:rsid w:val="00352E59"/>
    <w:rsid w:val="00353AB6"/>
    <w:rsid w:val="0035468A"/>
    <w:rsid w:val="00354B99"/>
    <w:rsid w:val="0035631D"/>
    <w:rsid w:val="003563DE"/>
    <w:rsid w:val="00357424"/>
    <w:rsid w:val="0035747A"/>
    <w:rsid w:val="00357A4E"/>
    <w:rsid w:val="00357BF7"/>
    <w:rsid w:val="003614D5"/>
    <w:rsid w:val="00361A7F"/>
    <w:rsid w:val="00361F4C"/>
    <w:rsid w:val="003621E0"/>
    <w:rsid w:val="0036240E"/>
    <w:rsid w:val="003624EA"/>
    <w:rsid w:val="0036264C"/>
    <w:rsid w:val="003626B8"/>
    <w:rsid w:val="0036366C"/>
    <w:rsid w:val="00364C54"/>
    <w:rsid w:val="00364D18"/>
    <w:rsid w:val="0036503C"/>
    <w:rsid w:val="003660A7"/>
    <w:rsid w:val="00366CC4"/>
    <w:rsid w:val="003673BD"/>
    <w:rsid w:val="0036741A"/>
    <w:rsid w:val="003679D5"/>
    <w:rsid w:val="00367B93"/>
    <w:rsid w:val="00371630"/>
    <w:rsid w:val="00371A63"/>
    <w:rsid w:val="00372840"/>
    <w:rsid w:val="00372855"/>
    <w:rsid w:val="00372B63"/>
    <w:rsid w:val="00372C19"/>
    <w:rsid w:val="00373AB2"/>
    <w:rsid w:val="0037439F"/>
    <w:rsid w:val="00374489"/>
    <w:rsid w:val="0037459A"/>
    <w:rsid w:val="003745FC"/>
    <w:rsid w:val="003747EE"/>
    <w:rsid w:val="0037552F"/>
    <w:rsid w:val="00375EA4"/>
    <w:rsid w:val="00376035"/>
    <w:rsid w:val="00380646"/>
    <w:rsid w:val="003819CA"/>
    <w:rsid w:val="003819E9"/>
    <w:rsid w:val="003835C8"/>
    <w:rsid w:val="003837DA"/>
    <w:rsid w:val="003848F6"/>
    <w:rsid w:val="0038534B"/>
    <w:rsid w:val="003853DF"/>
    <w:rsid w:val="003855D9"/>
    <w:rsid w:val="00385F34"/>
    <w:rsid w:val="0038664B"/>
    <w:rsid w:val="0038751E"/>
    <w:rsid w:val="00387A70"/>
    <w:rsid w:val="0039111C"/>
    <w:rsid w:val="00391A15"/>
    <w:rsid w:val="00392843"/>
    <w:rsid w:val="00392DA8"/>
    <w:rsid w:val="00393135"/>
    <w:rsid w:val="0039326E"/>
    <w:rsid w:val="00393958"/>
    <w:rsid w:val="00393A30"/>
    <w:rsid w:val="00393CC7"/>
    <w:rsid w:val="003942D7"/>
    <w:rsid w:val="003950C6"/>
    <w:rsid w:val="0039522D"/>
    <w:rsid w:val="00395C11"/>
    <w:rsid w:val="003965B1"/>
    <w:rsid w:val="00396E00"/>
    <w:rsid w:val="0039742B"/>
    <w:rsid w:val="00397499"/>
    <w:rsid w:val="00397EB3"/>
    <w:rsid w:val="003A0A95"/>
    <w:rsid w:val="003A0DF6"/>
    <w:rsid w:val="003A20F3"/>
    <w:rsid w:val="003A2186"/>
    <w:rsid w:val="003A3785"/>
    <w:rsid w:val="003A3A51"/>
    <w:rsid w:val="003A3CB9"/>
    <w:rsid w:val="003A4511"/>
    <w:rsid w:val="003A45CC"/>
    <w:rsid w:val="003A4CAF"/>
    <w:rsid w:val="003A51F0"/>
    <w:rsid w:val="003A6503"/>
    <w:rsid w:val="003A677D"/>
    <w:rsid w:val="003A68C9"/>
    <w:rsid w:val="003A7DE8"/>
    <w:rsid w:val="003B0AE4"/>
    <w:rsid w:val="003B0B5D"/>
    <w:rsid w:val="003B1D8C"/>
    <w:rsid w:val="003B1EAE"/>
    <w:rsid w:val="003B20DA"/>
    <w:rsid w:val="003B2663"/>
    <w:rsid w:val="003B3360"/>
    <w:rsid w:val="003B355C"/>
    <w:rsid w:val="003B3567"/>
    <w:rsid w:val="003B361C"/>
    <w:rsid w:val="003B368E"/>
    <w:rsid w:val="003B3EFF"/>
    <w:rsid w:val="003B3F7B"/>
    <w:rsid w:val="003B3F89"/>
    <w:rsid w:val="003B4091"/>
    <w:rsid w:val="003B4213"/>
    <w:rsid w:val="003B4C48"/>
    <w:rsid w:val="003B4DD8"/>
    <w:rsid w:val="003B53BD"/>
    <w:rsid w:val="003B5421"/>
    <w:rsid w:val="003B6061"/>
    <w:rsid w:val="003B6AF4"/>
    <w:rsid w:val="003B78E5"/>
    <w:rsid w:val="003B7A70"/>
    <w:rsid w:val="003C0319"/>
    <w:rsid w:val="003C05E0"/>
    <w:rsid w:val="003C0636"/>
    <w:rsid w:val="003C0BEF"/>
    <w:rsid w:val="003C0D09"/>
    <w:rsid w:val="003C13D5"/>
    <w:rsid w:val="003C2485"/>
    <w:rsid w:val="003C3B0E"/>
    <w:rsid w:val="003C46B2"/>
    <w:rsid w:val="003C4D68"/>
    <w:rsid w:val="003C5818"/>
    <w:rsid w:val="003C5B5D"/>
    <w:rsid w:val="003C5D9D"/>
    <w:rsid w:val="003C69F6"/>
    <w:rsid w:val="003C713C"/>
    <w:rsid w:val="003C76CB"/>
    <w:rsid w:val="003C7E8E"/>
    <w:rsid w:val="003D0938"/>
    <w:rsid w:val="003D0B37"/>
    <w:rsid w:val="003D1F56"/>
    <w:rsid w:val="003D2489"/>
    <w:rsid w:val="003D2B2D"/>
    <w:rsid w:val="003D2CD1"/>
    <w:rsid w:val="003D2F71"/>
    <w:rsid w:val="003D379B"/>
    <w:rsid w:val="003D4D26"/>
    <w:rsid w:val="003D4F8C"/>
    <w:rsid w:val="003D603A"/>
    <w:rsid w:val="003D651E"/>
    <w:rsid w:val="003D6E95"/>
    <w:rsid w:val="003D713C"/>
    <w:rsid w:val="003D746E"/>
    <w:rsid w:val="003D7D55"/>
    <w:rsid w:val="003E0C07"/>
    <w:rsid w:val="003E18EA"/>
    <w:rsid w:val="003E21A4"/>
    <w:rsid w:val="003E2C87"/>
    <w:rsid w:val="003E2D19"/>
    <w:rsid w:val="003E3410"/>
    <w:rsid w:val="003E358A"/>
    <w:rsid w:val="003E4443"/>
    <w:rsid w:val="003E505F"/>
    <w:rsid w:val="003E5796"/>
    <w:rsid w:val="003E64C6"/>
    <w:rsid w:val="003E7ECA"/>
    <w:rsid w:val="003F0F02"/>
    <w:rsid w:val="003F18A4"/>
    <w:rsid w:val="003F2539"/>
    <w:rsid w:val="003F27C4"/>
    <w:rsid w:val="003F2BFA"/>
    <w:rsid w:val="003F3889"/>
    <w:rsid w:val="003F3A5B"/>
    <w:rsid w:val="003F3D00"/>
    <w:rsid w:val="003F4514"/>
    <w:rsid w:val="003F45AC"/>
    <w:rsid w:val="003F4FC6"/>
    <w:rsid w:val="003F51BF"/>
    <w:rsid w:val="003F5B39"/>
    <w:rsid w:val="003F5FF8"/>
    <w:rsid w:val="003F6E4C"/>
    <w:rsid w:val="00400DC2"/>
    <w:rsid w:val="00401037"/>
    <w:rsid w:val="00401504"/>
    <w:rsid w:val="00403704"/>
    <w:rsid w:val="00403ED6"/>
    <w:rsid w:val="004040DC"/>
    <w:rsid w:val="004048A2"/>
    <w:rsid w:val="0040548B"/>
    <w:rsid w:val="004059C0"/>
    <w:rsid w:val="0040627F"/>
    <w:rsid w:val="004064B1"/>
    <w:rsid w:val="0040669A"/>
    <w:rsid w:val="004070F7"/>
    <w:rsid w:val="00407582"/>
    <w:rsid w:val="00407A0B"/>
    <w:rsid w:val="00410733"/>
    <w:rsid w:val="00410B29"/>
    <w:rsid w:val="00411797"/>
    <w:rsid w:val="004119BE"/>
    <w:rsid w:val="00411C22"/>
    <w:rsid w:val="00411DA9"/>
    <w:rsid w:val="004120A7"/>
    <w:rsid w:val="00412616"/>
    <w:rsid w:val="00412674"/>
    <w:rsid w:val="004128F9"/>
    <w:rsid w:val="0041305B"/>
    <w:rsid w:val="00413B35"/>
    <w:rsid w:val="00413C9F"/>
    <w:rsid w:val="00413D0C"/>
    <w:rsid w:val="00414652"/>
    <w:rsid w:val="004159CD"/>
    <w:rsid w:val="00415F2E"/>
    <w:rsid w:val="00415F88"/>
    <w:rsid w:val="0041669F"/>
    <w:rsid w:val="00416C2A"/>
    <w:rsid w:val="00417BEB"/>
    <w:rsid w:val="00417D31"/>
    <w:rsid w:val="004204C1"/>
    <w:rsid w:val="00420A9E"/>
    <w:rsid w:val="00421051"/>
    <w:rsid w:val="00421B5D"/>
    <w:rsid w:val="00422147"/>
    <w:rsid w:val="00422358"/>
    <w:rsid w:val="00422A72"/>
    <w:rsid w:val="004230FB"/>
    <w:rsid w:val="0042321F"/>
    <w:rsid w:val="004242AB"/>
    <w:rsid w:val="00424862"/>
    <w:rsid w:val="004256DD"/>
    <w:rsid w:val="00426327"/>
    <w:rsid w:val="00427A7D"/>
    <w:rsid w:val="00427D09"/>
    <w:rsid w:val="00430901"/>
    <w:rsid w:val="00430E19"/>
    <w:rsid w:val="00431488"/>
    <w:rsid w:val="0043248F"/>
    <w:rsid w:val="004324FC"/>
    <w:rsid w:val="00432B7A"/>
    <w:rsid w:val="00432D42"/>
    <w:rsid w:val="00432ED6"/>
    <w:rsid w:val="00433601"/>
    <w:rsid w:val="0043384E"/>
    <w:rsid w:val="004338C4"/>
    <w:rsid w:val="00433CE5"/>
    <w:rsid w:val="00433FC9"/>
    <w:rsid w:val="0043529C"/>
    <w:rsid w:val="004352D1"/>
    <w:rsid w:val="004355FF"/>
    <w:rsid w:val="004357C0"/>
    <w:rsid w:val="0043592D"/>
    <w:rsid w:val="004360F6"/>
    <w:rsid w:val="004366DD"/>
    <w:rsid w:val="0043676C"/>
    <w:rsid w:val="00436B15"/>
    <w:rsid w:val="00437140"/>
    <w:rsid w:val="00437E0B"/>
    <w:rsid w:val="00440B38"/>
    <w:rsid w:val="00440C4C"/>
    <w:rsid w:val="004413AE"/>
    <w:rsid w:val="0044192C"/>
    <w:rsid w:val="004421D3"/>
    <w:rsid w:val="0044270D"/>
    <w:rsid w:val="00442BD8"/>
    <w:rsid w:val="004435A9"/>
    <w:rsid w:val="00443820"/>
    <w:rsid w:val="00444F56"/>
    <w:rsid w:val="00445A58"/>
    <w:rsid w:val="00446937"/>
    <w:rsid w:val="00446C63"/>
    <w:rsid w:val="00446D68"/>
    <w:rsid w:val="004472D5"/>
    <w:rsid w:val="0044767E"/>
    <w:rsid w:val="004476A5"/>
    <w:rsid w:val="00447E12"/>
    <w:rsid w:val="0045005C"/>
    <w:rsid w:val="004501EF"/>
    <w:rsid w:val="0045129A"/>
    <w:rsid w:val="00451484"/>
    <w:rsid w:val="0045195C"/>
    <w:rsid w:val="00451C22"/>
    <w:rsid w:val="00452454"/>
    <w:rsid w:val="00452B1C"/>
    <w:rsid w:val="00452B8F"/>
    <w:rsid w:val="00452D73"/>
    <w:rsid w:val="00453905"/>
    <w:rsid w:val="00453AFE"/>
    <w:rsid w:val="00454135"/>
    <w:rsid w:val="004545F3"/>
    <w:rsid w:val="00454854"/>
    <w:rsid w:val="00454E93"/>
    <w:rsid w:val="004558F8"/>
    <w:rsid w:val="004564AF"/>
    <w:rsid w:val="0045669D"/>
    <w:rsid w:val="00456B51"/>
    <w:rsid w:val="00456E13"/>
    <w:rsid w:val="00457261"/>
    <w:rsid w:val="00457391"/>
    <w:rsid w:val="00457528"/>
    <w:rsid w:val="00460172"/>
    <w:rsid w:val="0046124A"/>
    <w:rsid w:val="00461ADD"/>
    <w:rsid w:val="00461CC0"/>
    <w:rsid w:val="0046206C"/>
    <w:rsid w:val="00462438"/>
    <w:rsid w:val="00462E4C"/>
    <w:rsid w:val="004642A7"/>
    <w:rsid w:val="00465B52"/>
    <w:rsid w:val="00465F88"/>
    <w:rsid w:val="0046613B"/>
    <w:rsid w:val="00467B60"/>
    <w:rsid w:val="00471C37"/>
    <w:rsid w:val="00472402"/>
    <w:rsid w:val="004725BC"/>
    <w:rsid w:val="00472D7B"/>
    <w:rsid w:val="00472F16"/>
    <w:rsid w:val="004731E4"/>
    <w:rsid w:val="0047374A"/>
    <w:rsid w:val="004737D0"/>
    <w:rsid w:val="00474054"/>
    <w:rsid w:val="004745B4"/>
    <w:rsid w:val="00474831"/>
    <w:rsid w:val="00474F02"/>
    <w:rsid w:val="004759B3"/>
    <w:rsid w:val="00475D3E"/>
    <w:rsid w:val="004776E7"/>
    <w:rsid w:val="004777C4"/>
    <w:rsid w:val="004778B8"/>
    <w:rsid w:val="00477ABA"/>
    <w:rsid w:val="00480358"/>
    <w:rsid w:val="00481E20"/>
    <w:rsid w:val="0048259C"/>
    <w:rsid w:val="00482FAC"/>
    <w:rsid w:val="00483630"/>
    <w:rsid w:val="0048381D"/>
    <w:rsid w:val="00483B74"/>
    <w:rsid w:val="004840CD"/>
    <w:rsid w:val="004842AB"/>
    <w:rsid w:val="00484A40"/>
    <w:rsid w:val="004850A3"/>
    <w:rsid w:val="004859C5"/>
    <w:rsid w:val="00485E9D"/>
    <w:rsid w:val="00485FCE"/>
    <w:rsid w:val="00486358"/>
    <w:rsid w:val="00487F70"/>
    <w:rsid w:val="00490AB3"/>
    <w:rsid w:val="00491543"/>
    <w:rsid w:val="0049170D"/>
    <w:rsid w:val="00491CF3"/>
    <w:rsid w:val="0049233A"/>
    <w:rsid w:val="00492D1E"/>
    <w:rsid w:val="00492E36"/>
    <w:rsid w:val="0049306E"/>
    <w:rsid w:val="00493224"/>
    <w:rsid w:val="004940CA"/>
    <w:rsid w:val="00494739"/>
    <w:rsid w:val="00494D54"/>
    <w:rsid w:val="00494E78"/>
    <w:rsid w:val="00495864"/>
    <w:rsid w:val="00495A7F"/>
    <w:rsid w:val="004961C5"/>
    <w:rsid w:val="0049688A"/>
    <w:rsid w:val="00497535"/>
    <w:rsid w:val="00497B02"/>
    <w:rsid w:val="004A074F"/>
    <w:rsid w:val="004A2677"/>
    <w:rsid w:val="004A29D8"/>
    <w:rsid w:val="004A3A07"/>
    <w:rsid w:val="004A3C65"/>
    <w:rsid w:val="004A4397"/>
    <w:rsid w:val="004A459F"/>
    <w:rsid w:val="004A467E"/>
    <w:rsid w:val="004A4AAE"/>
    <w:rsid w:val="004A4B08"/>
    <w:rsid w:val="004A4BAD"/>
    <w:rsid w:val="004A5677"/>
    <w:rsid w:val="004A6450"/>
    <w:rsid w:val="004A6A63"/>
    <w:rsid w:val="004B1147"/>
    <w:rsid w:val="004B15D7"/>
    <w:rsid w:val="004B1CE7"/>
    <w:rsid w:val="004B1F3B"/>
    <w:rsid w:val="004B3058"/>
    <w:rsid w:val="004B37FB"/>
    <w:rsid w:val="004B393B"/>
    <w:rsid w:val="004B4947"/>
    <w:rsid w:val="004B5356"/>
    <w:rsid w:val="004B56C6"/>
    <w:rsid w:val="004B571C"/>
    <w:rsid w:val="004B5B61"/>
    <w:rsid w:val="004B5E29"/>
    <w:rsid w:val="004B6F42"/>
    <w:rsid w:val="004B6F7E"/>
    <w:rsid w:val="004C0358"/>
    <w:rsid w:val="004C0A00"/>
    <w:rsid w:val="004C1003"/>
    <w:rsid w:val="004C10D6"/>
    <w:rsid w:val="004C1132"/>
    <w:rsid w:val="004C128C"/>
    <w:rsid w:val="004C1AD8"/>
    <w:rsid w:val="004C1EE3"/>
    <w:rsid w:val="004C2EE4"/>
    <w:rsid w:val="004C3D94"/>
    <w:rsid w:val="004C4150"/>
    <w:rsid w:val="004C42E0"/>
    <w:rsid w:val="004C46FE"/>
    <w:rsid w:val="004C58F2"/>
    <w:rsid w:val="004C5DC2"/>
    <w:rsid w:val="004C67B4"/>
    <w:rsid w:val="004C6CA2"/>
    <w:rsid w:val="004C7E4A"/>
    <w:rsid w:val="004D0505"/>
    <w:rsid w:val="004D0961"/>
    <w:rsid w:val="004D11D6"/>
    <w:rsid w:val="004D1A8F"/>
    <w:rsid w:val="004D252A"/>
    <w:rsid w:val="004D2817"/>
    <w:rsid w:val="004D30B9"/>
    <w:rsid w:val="004D39DB"/>
    <w:rsid w:val="004D3D23"/>
    <w:rsid w:val="004D522C"/>
    <w:rsid w:val="004D55AE"/>
    <w:rsid w:val="004D6590"/>
    <w:rsid w:val="004D6B28"/>
    <w:rsid w:val="004D6E82"/>
    <w:rsid w:val="004D780C"/>
    <w:rsid w:val="004D7C27"/>
    <w:rsid w:val="004D7C2D"/>
    <w:rsid w:val="004E05A5"/>
    <w:rsid w:val="004E09C1"/>
    <w:rsid w:val="004E0B8B"/>
    <w:rsid w:val="004E12A7"/>
    <w:rsid w:val="004E1AD9"/>
    <w:rsid w:val="004E25F9"/>
    <w:rsid w:val="004E2FE1"/>
    <w:rsid w:val="004E3D37"/>
    <w:rsid w:val="004E41A6"/>
    <w:rsid w:val="004E4A1B"/>
    <w:rsid w:val="004E4AE9"/>
    <w:rsid w:val="004E5A5D"/>
    <w:rsid w:val="004E5CA6"/>
    <w:rsid w:val="004E6DE6"/>
    <w:rsid w:val="004E7122"/>
    <w:rsid w:val="004E7178"/>
    <w:rsid w:val="004E71CF"/>
    <w:rsid w:val="004E75D8"/>
    <w:rsid w:val="004F014E"/>
    <w:rsid w:val="004F047B"/>
    <w:rsid w:val="004F06B7"/>
    <w:rsid w:val="004F0C4D"/>
    <w:rsid w:val="004F0ED5"/>
    <w:rsid w:val="004F1DFF"/>
    <w:rsid w:val="004F1E98"/>
    <w:rsid w:val="004F20A9"/>
    <w:rsid w:val="004F25B6"/>
    <w:rsid w:val="004F3957"/>
    <w:rsid w:val="004F398D"/>
    <w:rsid w:val="004F4766"/>
    <w:rsid w:val="004F4C11"/>
    <w:rsid w:val="004F55B1"/>
    <w:rsid w:val="004F5CD5"/>
    <w:rsid w:val="004F6056"/>
    <w:rsid w:val="004F65E9"/>
    <w:rsid w:val="004F6681"/>
    <w:rsid w:val="00500329"/>
    <w:rsid w:val="00501256"/>
    <w:rsid w:val="00502008"/>
    <w:rsid w:val="005022DA"/>
    <w:rsid w:val="00502F05"/>
    <w:rsid w:val="005030FE"/>
    <w:rsid w:val="00503992"/>
    <w:rsid w:val="00504458"/>
    <w:rsid w:val="0050521B"/>
    <w:rsid w:val="0050527B"/>
    <w:rsid w:val="00505D38"/>
    <w:rsid w:val="00506233"/>
    <w:rsid w:val="0050780C"/>
    <w:rsid w:val="00507E14"/>
    <w:rsid w:val="00511021"/>
    <w:rsid w:val="00511101"/>
    <w:rsid w:val="0051126B"/>
    <w:rsid w:val="005116C9"/>
    <w:rsid w:val="00511706"/>
    <w:rsid w:val="00511A4C"/>
    <w:rsid w:val="0051304F"/>
    <w:rsid w:val="00513265"/>
    <w:rsid w:val="005138E7"/>
    <w:rsid w:val="00513997"/>
    <w:rsid w:val="00513DA9"/>
    <w:rsid w:val="00513E61"/>
    <w:rsid w:val="005143C6"/>
    <w:rsid w:val="0051525A"/>
    <w:rsid w:val="00515655"/>
    <w:rsid w:val="00516685"/>
    <w:rsid w:val="00516BA8"/>
    <w:rsid w:val="00516E0D"/>
    <w:rsid w:val="005171B6"/>
    <w:rsid w:val="0051732C"/>
    <w:rsid w:val="00517641"/>
    <w:rsid w:val="00517C28"/>
    <w:rsid w:val="005203BC"/>
    <w:rsid w:val="0052063B"/>
    <w:rsid w:val="005214BC"/>
    <w:rsid w:val="00521CA9"/>
    <w:rsid w:val="00522539"/>
    <w:rsid w:val="00522AA2"/>
    <w:rsid w:val="00522CDB"/>
    <w:rsid w:val="005239A0"/>
    <w:rsid w:val="00523B5A"/>
    <w:rsid w:val="00523D89"/>
    <w:rsid w:val="00524947"/>
    <w:rsid w:val="00524AFD"/>
    <w:rsid w:val="00524FCC"/>
    <w:rsid w:val="00525281"/>
    <w:rsid w:val="005257FD"/>
    <w:rsid w:val="00525FB4"/>
    <w:rsid w:val="005263E9"/>
    <w:rsid w:val="00526F83"/>
    <w:rsid w:val="00527745"/>
    <w:rsid w:val="00530101"/>
    <w:rsid w:val="00531A7D"/>
    <w:rsid w:val="005321AE"/>
    <w:rsid w:val="00532C2B"/>
    <w:rsid w:val="005338A0"/>
    <w:rsid w:val="005344C6"/>
    <w:rsid w:val="00535173"/>
    <w:rsid w:val="005358E2"/>
    <w:rsid w:val="00537B21"/>
    <w:rsid w:val="00537FD5"/>
    <w:rsid w:val="005408CE"/>
    <w:rsid w:val="00540DCD"/>
    <w:rsid w:val="00540F7C"/>
    <w:rsid w:val="00541292"/>
    <w:rsid w:val="00541FF4"/>
    <w:rsid w:val="00542376"/>
    <w:rsid w:val="00542467"/>
    <w:rsid w:val="00542A12"/>
    <w:rsid w:val="00542B8A"/>
    <w:rsid w:val="00543732"/>
    <w:rsid w:val="00544051"/>
    <w:rsid w:val="00544373"/>
    <w:rsid w:val="0054485F"/>
    <w:rsid w:val="00545603"/>
    <w:rsid w:val="00545789"/>
    <w:rsid w:val="00545BAD"/>
    <w:rsid w:val="00546ACA"/>
    <w:rsid w:val="00546E0C"/>
    <w:rsid w:val="00547157"/>
    <w:rsid w:val="005472DF"/>
    <w:rsid w:val="0054784B"/>
    <w:rsid w:val="005504CA"/>
    <w:rsid w:val="005511B6"/>
    <w:rsid w:val="00551A34"/>
    <w:rsid w:val="00551DE4"/>
    <w:rsid w:val="0055360C"/>
    <w:rsid w:val="00553E09"/>
    <w:rsid w:val="005550B7"/>
    <w:rsid w:val="00555505"/>
    <w:rsid w:val="0055583C"/>
    <w:rsid w:val="005561E1"/>
    <w:rsid w:val="005564BE"/>
    <w:rsid w:val="005572FC"/>
    <w:rsid w:val="005573BE"/>
    <w:rsid w:val="00557EC9"/>
    <w:rsid w:val="00560509"/>
    <w:rsid w:val="0056062E"/>
    <w:rsid w:val="00560A7D"/>
    <w:rsid w:val="0056185E"/>
    <w:rsid w:val="005624AE"/>
    <w:rsid w:val="005626E9"/>
    <w:rsid w:val="00562BCB"/>
    <w:rsid w:val="0056310D"/>
    <w:rsid w:val="00564486"/>
    <w:rsid w:val="005648C6"/>
    <w:rsid w:val="00565FE7"/>
    <w:rsid w:val="00566501"/>
    <w:rsid w:val="005674B3"/>
    <w:rsid w:val="00567564"/>
    <w:rsid w:val="0056778C"/>
    <w:rsid w:val="00567F92"/>
    <w:rsid w:val="00570EDA"/>
    <w:rsid w:val="00570FF3"/>
    <w:rsid w:val="005714C9"/>
    <w:rsid w:val="0057269B"/>
    <w:rsid w:val="00573679"/>
    <w:rsid w:val="00573952"/>
    <w:rsid w:val="00574163"/>
    <w:rsid w:val="0057418E"/>
    <w:rsid w:val="00574592"/>
    <w:rsid w:val="00574A00"/>
    <w:rsid w:val="00574AF3"/>
    <w:rsid w:val="00574F03"/>
    <w:rsid w:val="0057526D"/>
    <w:rsid w:val="005755B4"/>
    <w:rsid w:val="0057697C"/>
    <w:rsid w:val="00576AA9"/>
    <w:rsid w:val="005771C4"/>
    <w:rsid w:val="0057777F"/>
    <w:rsid w:val="00577E64"/>
    <w:rsid w:val="00580754"/>
    <w:rsid w:val="00581670"/>
    <w:rsid w:val="00581C3B"/>
    <w:rsid w:val="00582212"/>
    <w:rsid w:val="00582B68"/>
    <w:rsid w:val="0058319A"/>
    <w:rsid w:val="00583290"/>
    <w:rsid w:val="00583C43"/>
    <w:rsid w:val="00583EF1"/>
    <w:rsid w:val="00585902"/>
    <w:rsid w:val="005859DE"/>
    <w:rsid w:val="00585B51"/>
    <w:rsid w:val="00585C34"/>
    <w:rsid w:val="005861DF"/>
    <w:rsid w:val="00587010"/>
    <w:rsid w:val="00587AC9"/>
    <w:rsid w:val="005903FE"/>
    <w:rsid w:val="00591013"/>
    <w:rsid w:val="00591249"/>
    <w:rsid w:val="0059339C"/>
    <w:rsid w:val="0059349B"/>
    <w:rsid w:val="005937D6"/>
    <w:rsid w:val="005941A3"/>
    <w:rsid w:val="00596C22"/>
    <w:rsid w:val="0059766B"/>
    <w:rsid w:val="00597764"/>
    <w:rsid w:val="005A0A76"/>
    <w:rsid w:val="005A0BAE"/>
    <w:rsid w:val="005A0CD5"/>
    <w:rsid w:val="005A0F84"/>
    <w:rsid w:val="005A106C"/>
    <w:rsid w:val="005A1244"/>
    <w:rsid w:val="005A1F49"/>
    <w:rsid w:val="005A23DA"/>
    <w:rsid w:val="005A2563"/>
    <w:rsid w:val="005A3772"/>
    <w:rsid w:val="005A39A3"/>
    <w:rsid w:val="005A41A4"/>
    <w:rsid w:val="005A4661"/>
    <w:rsid w:val="005A49A8"/>
    <w:rsid w:val="005A4AC1"/>
    <w:rsid w:val="005A5655"/>
    <w:rsid w:val="005A56CC"/>
    <w:rsid w:val="005A587B"/>
    <w:rsid w:val="005A76C2"/>
    <w:rsid w:val="005B0D46"/>
    <w:rsid w:val="005B13E7"/>
    <w:rsid w:val="005B15BC"/>
    <w:rsid w:val="005B17F3"/>
    <w:rsid w:val="005B1F3B"/>
    <w:rsid w:val="005B2D87"/>
    <w:rsid w:val="005B3161"/>
    <w:rsid w:val="005B32AD"/>
    <w:rsid w:val="005B3B08"/>
    <w:rsid w:val="005B462E"/>
    <w:rsid w:val="005B46FA"/>
    <w:rsid w:val="005B4795"/>
    <w:rsid w:val="005B4DF5"/>
    <w:rsid w:val="005B544D"/>
    <w:rsid w:val="005B56E5"/>
    <w:rsid w:val="005B5B00"/>
    <w:rsid w:val="005B5E2E"/>
    <w:rsid w:val="005B61DA"/>
    <w:rsid w:val="005B623C"/>
    <w:rsid w:val="005B65A8"/>
    <w:rsid w:val="005B65AB"/>
    <w:rsid w:val="005B6695"/>
    <w:rsid w:val="005B66B8"/>
    <w:rsid w:val="005B672C"/>
    <w:rsid w:val="005B69E0"/>
    <w:rsid w:val="005B6ECA"/>
    <w:rsid w:val="005B722E"/>
    <w:rsid w:val="005C0371"/>
    <w:rsid w:val="005C0542"/>
    <w:rsid w:val="005C079B"/>
    <w:rsid w:val="005C1445"/>
    <w:rsid w:val="005C17C2"/>
    <w:rsid w:val="005C24BC"/>
    <w:rsid w:val="005C26D4"/>
    <w:rsid w:val="005C3082"/>
    <w:rsid w:val="005C34BB"/>
    <w:rsid w:val="005C36A4"/>
    <w:rsid w:val="005C3748"/>
    <w:rsid w:val="005C4133"/>
    <w:rsid w:val="005C4BF8"/>
    <w:rsid w:val="005C504A"/>
    <w:rsid w:val="005C604E"/>
    <w:rsid w:val="005C6057"/>
    <w:rsid w:val="005C681B"/>
    <w:rsid w:val="005C6E73"/>
    <w:rsid w:val="005C7F76"/>
    <w:rsid w:val="005D0207"/>
    <w:rsid w:val="005D039F"/>
    <w:rsid w:val="005D0409"/>
    <w:rsid w:val="005D152F"/>
    <w:rsid w:val="005D19CF"/>
    <w:rsid w:val="005D1A37"/>
    <w:rsid w:val="005D1B3B"/>
    <w:rsid w:val="005D1E96"/>
    <w:rsid w:val="005D279B"/>
    <w:rsid w:val="005D2843"/>
    <w:rsid w:val="005D29C6"/>
    <w:rsid w:val="005D2A7B"/>
    <w:rsid w:val="005D36F1"/>
    <w:rsid w:val="005D38F2"/>
    <w:rsid w:val="005D4202"/>
    <w:rsid w:val="005D45AE"/>
    <w:rsid w:val="005D4836"/>
    <w:rsid w:val="005D4EFF"/>
    <w:rsid w:val="005D5281"/>
    <w:rsid w:val="005D5F82"/>
    <w:rsid w:val="005D6021"/>
    <w:rsid w:val="005D619F"/>
    <w:rsid w:val="005D663E"/>
    <w:rsid w:val="005D6E0A"/>
    <w:rsid w:val="005D76EE"/>
    <w:rsid w:val="005D7D53"/>
    <w:rsid w:val="005E08E7"/>
    <w:rsid w:val="005E128A"/>
    <w:rsid w:val="005E19A2"/>
    <w:rsid w:val="005E2688"/>
    <w:rsid w:val="005E3131"/>
    <w:rsid w:val="005E3E55"/>
    <w:rsid w:val="005E3E9F"/>
    <w:rsid w:val="005E5438"/>
    <w:rsid w:val="005F0DAB"/>
    <w:rsid w:val="005F0E4E"/>
    <w:rsid w:val="005F1213"/>
    <w:rsid w:val="005F1233"/>
    <w:rsid w:val="005F1818"/>
    <w:rsid w:val="005F1F3F"/>
    <w:rsid w:val="005F2A81"/>
    <w:rsid w:val="005F2DD4"/>
    <w:rsid w:val="005F44ED"/>
    <w:rsid w:val="005F4C1B"/>
    <w:rsid w:val="005F573A"/>
    <w:rsid w:val="005F59E7"/>
    <w:rsid w:val="005F5D6F"/>
    <w:rsid w:val="005F6020"/>
    <w:rsid w:val="005F6477"/>
    <w:rsid w:val="005F664A"/>
    <w:rsid w:val="005F67F1"/>
    <w:rsid w:val="005F6EA2"/>
    <w:rsid w:val="005F72AF"/>
    <w:rsid w:val="005F7B96"/>
    <w:rsid w:val="005F7BD0"/>
    <w:rsid w:val="00600041"/>
    <w:rsid w:val="00600622"/>
    <w:rsid w:val="00600763"/>
    <w:rsid w:val="00600C67"/>
    <w:rsid w:val="00600CA8"/>
    <w:rsid w:val="00601371"/>
    <w:rsid w:val="0060146B"/>
    <w:rsid w:val="006016B4"/>
    <w:rsid w:val="00601E7F"/>
    <w:rsid w:val="0060207B"/>
    <w:rsid w:val="0060212A"/>
    <w:rsid w:val="006021E6"/>
    <w:rsid w:val="00602C64"/>
    <w:rsid w:val="00602E5B"/>
    <w:rsid w:val="00602FD3"/>
    <w:rsid w:val="006039D9"/>
    <w:rsid w:val="00604430"/>
    <w:rsid w:val="0060489B"/>
    <w:rsid w:val="00604E96"/>
    <w:rsid w:val="0060547D"/>
    <w:rsid w:val="00605C4F"/>
    <w:rsid w:val="00605FF6"/>
    <w:rsid w:val="00606973"/>
    <w:rsid w:val="00607569"/>
    <w:rsid w:val="00607712"/>
    <w:rsid w:val="0061013F"/>
    <w:rsid w:val="00611B21"/>
    <w:rsid w:val="006124C0"/>
    <w:rsid w:val="00612B5A"/>
    <w:rsid w:val="00612B81"/>
    <w:rsid w:val="00613938"/>
    <w:rsid w:val="00613F19"/>
    <w:rsid w:val="006144C9"/>
    <w:rsid w:val="00614776"/>
    <w:rsid w:val="006155F0"/>
    <w:rsid w:val="006157D5"/>
    <w:rsid w:val="006168D4"/>
    <w:rsid w:val="00616C60"/>
    <w:rsid w:val="00616E36"/>
    <w:rsid w:val="006171A9"/>
    <w:rsid w:val="00620A2F"/>
    <w:rsid w:val="00621A3A"/>
    <w:rsid w:val="00621C6D"/>
    <w:rsid w:val="00623319"/>
    <w:rsid w:val="0062368A"/>
    <w:rsid w:val="00623F72"/>
    <w:rsid w:val="00623FA9"/>
    <w:rsid w:val="00624050"/>
    <w:rsid w:val="006245A1"/>
    <w:rsid w:val="00624893"/>
    <w:rsid w:val="00624A2A"/>
    <w:rsid w:val="00624CF6"/>
    <w:rsid w:val="0062574B"/>
    <w:rsid w:val="00625F23"/>
    <w:rsid w:val="00625FF5"/>
    <w:rsid w:val="00626A45"/>
    <w:rsid w:val="006270D9"/>
    <w:rsid w:val="0062723D"/>
    <w:rsid w:val="00627DA7"/>
    <w:rsid w:val="00627EEB"/>
    <w:rsid w:val="00627FA9"/>
    <w:rsid w:val="00630506"/>
    <w:rsid w:val="00630737"/>
    <w:rsid w:val="006313D5"/>
    <w:rsid w:val="006318FF"/>
    <w:rsid w:val="0063278B"/>
    <w:rsid w:val="00633474"/>
    <w:rsid w:val="006335AC"/>
    <w:rsid w:val="0063385F"/>
    <w:rsid w:val="00633C70"/>
    <w:rsid w:val="00634A6F"/>
    <w:rsid w:val="00636092"/>
    <w:rsid w:val="006361B4"/>
    <w:rsid w:val="006361D1"/>
    <w:rsid w:val="006363CE"/>
    <w:rsid w:val="00637044"/>
    <w:rsid w:val="006372ED"/>
    <w:rsid w:val="00637402"/>
    <w:rsid w:val="006377AB"/>
    <w:rsid w:val="00637A63"/>
    <w:rsid w:val="00640178"/>
    <w:rsid w:val="00640B53"/>
    <w:rsid w:val="00641356"/>
    <w:rsid w:val="00641398"/>
    <w:rsid w:val="00642A4A"/>
    <w:rsid w:val="00642CD1"/>
    <w:rsid w:val="00643A63"/>
    <w:rsid w:val="00644198"/>
    <w:rsid w:val="00644CF6"/>
    <w:rsid w:val="00645367"/>
    <w:rsid w:val="00645736"/>
    <w:rsid w:val="00645829"/>
    <w:rsid w:val="00645C2F"/>
    <w:rsid w:val="0064610F"/>
    <w:rsid w:val="00646278"/>
    <w:rsid w:val="006464E1"/>
    <w:rsid w:val="006465DE"/>
    <w:rsid w:val="00647DE1"/>
    <w:rsid w:val="00647FE4"/>
    <w:rsid w:val="00650807"/>
    <w:rsid w:val="00651295"/>
    <w:rsid w:val="00651645"/>
    <w:rsid w:val="00651735"/>
    <w:rsid w:val="006519E2"/>
    <w:rsid w:val="006529CE"/>
    <w:rsid w:val="00652A47"/>
    <w:rsid w:val="00652BD6"/>
    <w:rsid w:val="00652DB4"/>
    <w:rsid w:val="00653357"/>
    <w:rsid w:val="00653A04"/>
    <w:rsid w:val="00653D77"/>
    <w:rsid w:val="00654158"/>
    <w:rsid w:val="00654275"/>
    <w:rsid w:val="00654C00"/>
    <w:rsid w:val="00655C7A"/>
    <w:rsid w:val="00656314"/>
    <w:rsid w:val="006578A2"/>
    <w:rsid w:val="00657B31"/>
    <w:rsid w:val="00657BFA"/>
    <w:rsid w:val="00657D29"/>
    <w:rsid w:val="00660791"/>
    <w:rsid w:val="006607C1"/>
    <w:rsid w:val="006608BD"/>
    <w:rsid w:val="00660ADB"/>
    <w:rsid w:val="00662121"/>
    <w:rsid w:val="00662798"/>
    <w:rsid w:val="006629FD"/>
    <w:rsid w:val="00663730"/>
    <w:rsid w:val="006639E5"/>
    <w:rsid w:val="006641B7"/>
    <w:rsid w:val="00664CBD"/>
    <w:rsid w:val="00664DD4"/>
    <w:rsid w:val="00665604"/>
    <w:rsid w:val="00665A5C"/>
    <w:rsid w:val="00666903"/>
    <w:rsid w:val="00666B4F"/>
    <w:rsid w:val="006675C7"/>
    <w:rsid w:val="006678CD"/>
    <w:rsid w:val="006706F1"/>
    <w:rsid w:val="00670912"/>
    <w:rsid w:val="00670D66"/>
    <w:rsid w:val="00670F18"/>
    <w:rsid w:val="00671315"/>
    <w:rsid w:val="006713A9"/>
    <w:rsid w:val="006716FF"/>
    <w:rsid w:val="0067241A"/>
    <w:rsid w:val="006726FF"/>
    <w:rsid w:val="00673403"/>
    <w:rsid w:val="006743A4"/>
    <w:rsid w:val="006767EB"/>
    <w:rsid w:val="00677E53"/>
    <w:rsid w:val="00680009"/>
    <w:rsid w:val="006817BB"/>
    <w:rsid w:val="00682041"/>
    <w:rsid w:val="00682064"/>
    <w:rsid w:val="00682171"/>
    <w:rsid w:val="0068253F"/>
    <w:rsid w:val="00683332"/>
    <w:rsid w:val="00683FD0"/>
    <w:rsid w:val="0068516B"/>
    <w:rsid w:val="006858E8"/>
    <w:rsid w:val="00686481"/>
    <w:rsid w:val="00686CD7"/>
    <w:rsid w:val="00687356"/>
    <w:rsid w:val="0069097C"/>
    <w:rsid w:val="00690C28"/>
    <w:rsid w:val="006922A5"/>
    <w:rsid w:val="00692697"/>
    <w:rsid w:val="0069281F"/>
    <w:rsid w:val="00693408"/>
    <w:rsid w:val="0069342A"/>
    <w:rsid w:val="00693ECB"/>
    <w:rsid w:val="00693FE2"/>
    <w:rsid w:val="00693FE6"/>
    <w:rsid w:val="0069454C"/>
    <w:rsid w:val="0069454F"/>
    <w:rsid w:val="0069461C"/>
    <w:rsid w:val="00694A9B"/>
    <w:rsid w:val="006954D7"/>
    <w:rsid w:val="00696416"/>
    <w:rsid w:val="00696559"/>
    <w:rsid w:val="00696B70"/>
    <w:rsid w:val="00696BE3"/>
    <w:rsid w:val="0069752C"/>
    <w:rsid w:val="006A23D3"/>
    <w:rsid w:val="006A25EE"/>
    <w:rsid w:val="006A26E4"/>
    <w:rsid w:val="006A3102"/>
    <w:rsid w:val="006A344F"/>
    <w:rsid w:val="006A355D"/>
    <w:rsid w:val="006A47AD"/>
    <w:rsid w:val="006A4A6C"/>
    <w:rsid w:val="006A52DD"/>
    <w:rsid w:val="006A57ED"/>
    <w:rsid w:val="006A5FB4"/>
    <w:rsid w:val="006A607B"/>
    <w:rsid w:val="006A6946"/>
    <w:rsid w:val="006A728D"/>
    <w:rsid w:val="006A75B4"/>
    <w:rsid w:val="006A7DCB"/>
    <w:rsid w:val="006B0445"/>
    <w:rsid w:val="006B11FD"/>
    <w:rsid w:val="006B1368"/>
    <w:rsid w:val="006B19A0"/>
    <w:rsid w:val="006B1A84"/>
    <w:rsid w:val="006B1EF7"/>
    <w:rsid w:val="006B21C8"/>
    <w:rsid w:val="006B3529"/>
    <w:rsid w:val="006B367C"/>
    <w:rsid w:val="006B3883"/>
    <w:rsid w:val="006B43B9"/>
    <w:rsid w:val="006B53E2"/>
    <w:rsid w:val="006B6487"/>
    <w:rsid w:val="006B6B28"/>
    <w:rsid w:val="006B6E13"/>
    <w:rsid w:val="006B6E52"/>
    <w:rsid w:val="006B723A"/>
    <w:rsid w:val="006B74A4"/>
    <w:rsid w:val="006B7E7E"/>
    <w:rsid w:val="006C05FC"/>
    <w:rsid w:val="006C162E"/>
    <w:rsid w:val="006C1B33"/>
    <w:rsid w:val="006C208B"/>
    <w:rsid w:val="006C30A2"/>
    <w:rsid w:val="006C355F"/>
    <w:rsid w:val="006C3F39"/>
    <w:rsid w:val="006C4346"/>
    <w:rsid w:val="006C48DF"/>
    <w:rsid w:val="006C53A2"/>
    <w:rsid w:val="006C6F3C"/>
    <w:rsid w:val="006D0602"/>
    <w:rsid w:val="006D0755"/>
    <w:rsid w:val="006D0D52"/>
    <w:rsid w:val="006D11C8"/>
    <w:rsid w:val="006D1359"/>
    <w:rsid w:val="006D1A85"/>
    <w:rsid w:val="006D1B1F"/>
    <w:rsid w:val="006D1C6B"/>
    <w:rsid w:val="006D24C5"/>
    <w:rsid w:val="006D2752"/>
    <w:rsid w:val="006D2CB0"/>
    <w:rsid w:val="006D38FE"/>
    <w:rsid w:val="006D3A69"/>
    <w:rsid w:val="006D512B"/>
    <w:rsid w:val="006D67DD"/>
    <w:rsid w:val="006E1A61"/>
    <w:rsid w:val="006E1CF1"/>
    <w:rsid w:val="006E22B0"/>
    <w:rsid w:val="006E2636"/>
    <w:rsid w:val="006E2C80"/>
    <w:rsid w:val="006E33AE"/>
    <w:rsid w:val="006E41B3"/>
    <w:rsid w:val="006E421C"/>
    <w:rsid w:val="006E43EE"/>
    <w:rsid w:val="006E541D"/>
    <w:rsid w:val="006E5759"/>
    <w:rsid w:val="006E685B"/>
    <w:rsid w:val="006E6921"/>
    <w:rsid w:val="006E6C1B"/>
    <w:rsid w:val="006E6D3A"/>
    <w:rsid w:val="006E6D79"/>
    <w:rsid w:val="006E750F"/>
    <w:rsid w:val="006E78FC"/>
    <w:rsid w:val="006E7BA9"/>
    <w:rsid w:val="006E7DB0"/>
    <w:rsid w:val="006E7E38"/>
    <w:rsid w:val="006F01E7"/>
    <w:rsid w:val="006F0F3A"/>
    <w:rsid w:val="006F1C01"/>
    <w:rsid w:val="006F26C2"/>
    <w:rsid w:val="006F2A9B"/>
    <w:rsid w:val="006F32E9"/>
    <w:rsid w:val="006F4389"/>
    <w:rsid w:val="006F5197"/>
    <w:rsid w:val="006F533D"/>
    <w:rsid w:val="006F538E"/>
    <w:rsid w:val="006F5781"/>
    <w:rsid w:val="006F58F5"/>
    <w:rsid w:val="006F676F"/>
    <w:rsid w:val="006F706E"/>
    <w:rsid w:val="006F70AE"/>
    <w:rsid w:val="006F727E"/>
    <w:rsid w:val="006F7816"/>
    <w:rsid w:val="006F784A"/>
    <w:rsid w:val="0070026F"/>
    <w:rsid w:val="0070040F"/>
    <w:rsid w:val="00700437"/>
    <w:rsid w:val="007009CB"/>
    <w:rsid w:val="00700BCC"/>
    <w:rsid w:val="0070101F"/>
    <w:rsid w:val="00701692"/>
    <w:rsid w:val="007022A1"/>
    <w:rsid w:val="007023E4"/>
    <w:rsid w:val="007033DF"/>
    <w:rsid w:val="00703A33"/>
    <w:rsid w:val="007043C6"/>
    <w:rsid w:val="007048D7"/>
    <w:rsid w:val="007049DF"/>
    <w:rsid w:val="00704C23"/>
    <w:rsid w:val="007057B3"/>
    <w:rsid w:val="007059FA"/>
    <w:rsid w:val="00706120"/>
    <w:rsid w:val="00706F14"/>
    <w:rsid w:val="00707154"/>
    <w:rsid w:val="00707A91"/>
    <w:rsid w:val="00710042"/>
    <w:rsid w:val="00710460"/>
    <w:rsid w:val="00710555"/>
    <w:rsid w:val="00710901"/>
    <w:rsid w:val="0071305E"/>
    <w:rsid w:val="007130EE"/>
    <w:rsid w:val="007138EE"/>
    <w:rsid w:val="007142FB"/>
    <w:rsid w:val="00714B0F"/>
    <w:rsid w:val="007151EE"/>
    <w:rsid w:val="0071540C"/>
    <w:rsid w:val="007155C1"/>
    <w:rsid w:val="00715C82"/>
    <w:rsid w:val="007174F7"/>
    <w:rsid w:val="0071781E"/>
    <w:rsid w:val="0071786E"/>
    <w:rsid w:val="0072001A"/>
    <w:rsid w:val="00720AD1"/>
    <w:rsid w:val="00720E5B"/>
    <w:rsid w:val="00721706"/>
    <w:rsid w:val="00721EA9"/>
    <w:rsid w:val="00723B36"/>
    <w:rsid w:val="00723C4A"/>
    <w:rsid w:val="007247FF"/>
    <w:rsid w:val="00724CB8"/>
    <w:rsid w:val="00724E8F"/>
    <w:rsid w:val="00725417"/>
    <w:rsid w:val="00726A22"/>
    <w:rsid w:val="0072707E"/>
    <w:rsid w:val="00727276"/>
    <w:rsid w:val="00730367"/>
    <w:rsid w:val="00730707"/>
    <w:rsid w:val="00730D6C"/>
    <w:rsid w:val="007310C5"/>
    <w:rsid w:val="007311E6"/>
    <w:rsid w:val="00731441"/>
    <w:rsid w:val="007318EA"/>
    <w:rsid w:val="00732066"/>
    <w:rsid w:val="00732206"/>
    <w:rsid w:val="007326B4"/>
    <w:rsid w:val="00732A38"/>
    <w:rsid w:val="00732CDC"/>
    <w:rsid w:val="00733184"/>
    <w:rsid w:val="007332C2"/>
    <w:rsid w:val="00733899"/>
    <w:rsid w:val="00733969"/>
    <w:rsid w:val="00733C2F"/>
    <w:rsid w:val="00733CEB"/>
    <w:rsid w:val="00733F24"/>
    <w:rsid w:val="00734A47"/>
    <w:rsid w:val="00735384"/>
    <w:rsid w:val="0073727F"/>
    <w:rsid w:val="0073777F"/>
    <w:rsid w:val="0073779F"/>
    <w:rsid w:val="007378BD"/>
    <w:rsid w:val="007379B9"/>
    <w:rsid w:val="00737E22"/>
    <w:rsid w:val="00737F97"/>
    <w:rsid w:val="00740606"/>
    <w:rsid w:val="00740E96"/>
    <w:rsid w:val="00742631"/>
    <w:rsid w:val="0074316A"/>
    <w:rsid w:val="007439EA"/>
    <w:rsid w:val="007446E4"/>
    <w:rsid w:val="00744AA4"/>
    <w:rsid w:val="00744C0D"/>
    <w:rsid w:val="007455C5"/>
    <w:rsid w:val="00745827"/>
    <w:rsid w:val="00745ED1"/>
    <w:rsid w:val="0074715B"/>
    <w:rsid w:val="00747F4E"/>
    <w:rsid w:val="00751469"/>
    <w:rsid w:val="007534A7"/>
    <w:rsid w:val="007538BB"/>
    <w:rsid w:val="007539A9"/>
    <w:rsid w:val="00754D30"/>
    <w:rsid w:val="00755110"/>
    <w:rsid w:val="007567F0"/>
    <w:rsid w:val="007569FF"/>
    <w:rsid w:val="00757A4E"/>
    <w:rsid w:val="00760306"/>
    <w:rsid w:val="00762404"/>
    <w:rsid w:val="00762A14"/>
    <w:rsid w:val="00762A37"/>
    <w:rsid w:val="00763935"/>
    <w:rsid w:val="00764522"/>
    <w:rsid w:val="00766031"/>
    <w:rsid w:val="00766BDE"/>
    <w:rsid w:val="00766C6B"/>
    <w:rsid w:val="007677ED"/>
    <w:rsid w:val="00770518"/>
    <w:rsid w:val="00771186"/>
    <w:rsid w:val="0077180F"/>
    <w:rsid w:val="00771B56"/>
    <w:rsid w:val="007722FC"/>
    <w:rsid w:val="00772353"/>
    <w:rsid w:val="00772C5E"/>
    <w:rsid w:val="007739C3"/>
    <w:rsid w:val="00774075"/>
    <w:rsid w:val="00774F7D"/>
    <w:rsid w:val="007752DC"/>
    <w:rsid w:val="00775B8B"/>
    <w:rsid w:val="0077693F"/>
    <w:rsid w:val="00777ACF"/>
    <w:rsid w:val="00777E8A"/>
    <w:rsid w:val="00780434"/>
    <w:rsid w:val="00780C1D"/>
    <w:rsid w:val="007810D6"/>
    <w:rsid w:val="007812C6"/>
    <w:rsid w:val="007815E7"/>
    <w:rsid w:val="00781DB9"/>
    <w:rsid w:val="0078219D"/>
    <w:rsid w:val="007828F4"/>
    <w:rsid w:val="00782F46"/>
    <w:rsid w:val="007836D9"/>
    <w:rsid w:val="007842A4"/>
    <w:rsid w:val="00784441"/>
    <w:rsid w:val="00784F65"/>
    <w:rsid w:val="007850EF"/>
    <w:rsid w:val="00785319"/>
    <w:rsid w:val="00785F8E"/>
    <w:rsid w:val="0078611F"/>
    <w:rsid w:val="00786C6A"/>
    <w:rsid w:val="00786F15"/>
    <w:rsid w:val="00787463"/>
    <w:rsid w:val="007879EA"/>
    <w:rsid w:val="007902CB"/>
    <w:rsid w:val="00790416"/>
    <w:rsid w:val="00790E12"/>
    <w:rsid w:val="0079186B"/>
    <w:rsid w:val="00791B43"/>
    <w:rsid w:val="00791D6C"/>
    <w:rsid w:val="00792976"/>
    <w:rsid w:val="00792B7C"/>
    <w:rsid w:val="00792EE1"/>
    <w:rsid w:val="00793934"/>
    <w:rsid w:val="00793EB0"/>
    <w:rsid w:val="007945DA"/>
    <w:rsid w:val="00795186"/>
    <w:rsid w:val="00795E5B"/>
    <w:rsid w:val="00797715"/>
    <w:rsid w:val="007977BA"/>
    <w:rsid w:val="00797A1D"/>
    <w:rsid w:val="00797DC4"/>
    <w:rsid w:val="007A00F9"/>
    <w:rsid w:val="007A0B58"/>
    <w:rsid w:val="007A0EBE"/>
    <w:rsid w:val="007A1164"/>
    <w:rsid w:val="007A18FE"/>
    <w:rsid w:val="007A19A1"/>
    <w:rsid w:val="007A1BC0"/>
    <w:rsid w:val="007A217B"/>
    <w:rsid w:val="007A2FDE"/>
    <w:rsid w:val="007A3829"/>
    <w:rsid w:val="007A4574"/>
    <w:rsid w:val="007A4DBE"/>
    <w:rsid w:val="007A539A"/>
    <w:rsid w:val="007A5762"/>
    <w:rsid w:val="007A5BB1"/>
    <w:rsid w:val="007A607E"/>
    <w:rsid w:val="007A64EB"/>
    <w:rsid w:val="007A75F6"/>
    <w:rsid w:val="007A7ACD"/>
    <w:rsid w:val="007A7C0F"/>
    <w:rsid w:val="007B0342"/>
    <w:rsid w:val="007B0496"/>
    <w:rsid w:val="007B0710"/>
    <w:rsid w:val="007B0E4C"/>
    <w:rsid w:val="007B1101"/>
    <w:rsid w:val="007B150F"/>
    <w:rsid w:val="007B159C"/>
    <w:rsid w:val="007B1C90"/>
    <w:rsid w:val="007B1CD8"/>
    <w:rsid w:val="007B22B0"/>
    <w:rsid w:val="007B2779"/>
    <w:rsid w:val="007B307C"/>
    <w:rsid w:val="007B36C9"/>
    <w:rsid w:val="007B3B6E"/>
    <w:rsid w:val="007B4349"/>
    <w:rsid w:val="007B4889"/>
    <w:rsid w:val="007B4921"/>
    <w:rsid w:val="007B524E"/>
    <w:rsid w:val="007B53D6"/>
    <w:rsid w:val="007B6159"/>
    <w:rsid w:val="007B6329"/>
    <w:rsid w:val="007B66C0"/>
    <w:rsid w:val="007B6DF1"/>
    <w:rsid w:val="007B7ED2"/>
    <w:rsid w:val="007C012C"/>
    <w:rsid w:val="007C0688"/>
    <w:rsid w:val="007C07EF"/>
    <w:rsid w:val="007C0958"/>
    <w:rsid w:val="007C0CAC"/>
    <w:rsid w:val="007C0EBB"/>
    <w:rsid w:val="007C110C"/>
    <w:rsid w:val="007C25BA"/>
    <w:rsid w:val="007C2893"/>
    <w:rsid w:val="007C2C2B"/>
    <w:rsid w:val="007C2CA8"/>
    <w:rsid w:val="007C355B"/>
    <w:rsid w:val="007C35C6"/>
    <w:rsid w:val="007C38E0"/>
    <w:rsid w:val="007C46D7"/>
    <w:rsid w:val="007C559E"/>
    <w:rsid w:val="007C607D"/>
    <w:rsid w:val="007C66B1"/>
    <w:rsid w:val="007C6A78"/>
    <w:rsid w:val="007C7094"/>
    <w:rsid w:val="007C7AAD"/>
    <w:rsid w:val="007C7E26"/>
    <w:rsid w:val="007D0080"/>
    <w:rsid w:val="007D0278"/>
    <w:rsid w:val="007D0F6E"/>
    <w:rsid w:val="007D140E"/>
    <w:rsid w:val="007D1D47"/>
    <w:rsid w:val="007D22FB"/>
    <w:rsid w:val="007D2806"/>
    <w:rsid w:val="007D2E91"/>
    <w:rsid w:val="007D3189"/>
    <w:rsid w:val="007D3417"/>
    <w:rsid w:val="007D3D51"/>
    <w:rsid w:val="007D46EC"/>
    <w:rsid w:val="007D5761"/>
    <w:rsid w:val="007D5FBE"/>
    <w:rsid w:val="007D5FCC"/>
    <w:rsid w:val="007D702A"/>
    <w:rsid w:val="007E10D0"/>
    <w:rsid w:val="007E10FB"/>
    <w:rsid w:val="007E187E"/>
    <w:rsid w:val="007E2270"/>
    <w:rsid w:val="007E2629"/>
    <w:rsid w:val="007E2FFB"/>
    <w:rsid w:val="007E31B0"/>
    <w:rsid w:val="007E35EF"/>
    <w:rsid w:val="007E4115"/>
    <w:rsid w:val="007E4824"/>
    <w:rsid w:val="007E5C13"/>
    <w:rsid w:val="007E6E53"/>
    <w:rsid w:val="007E7559"/>
    <w:rsid w:val="007E789D"/>
    <w:rsid w:val="007E7BAE"/>
    <w:rsid w:val="007F0E6E"/>
    <w:rsid w:val="007F104E"/>
    <w:rsid w:val="007F12F7"/>
    <w:rsid w:val="007F1AD2"/>
    <w:rsid w:val="007F1B2A"/>
    <w:rsid w:val="007F1EEB"/>
    <w:rsid w:val="007F26CA"/>
    <w:rsid w:val="007F2AE8"/>
    <w:rsid w:val="007F2FE2"/>
    <w:rsid w:val="007F3121"/>
    <w:rsid w:val="007F320C"/>
    <w:rsid w:val="007F45F8"/>
    <w:rsid w:val="007F4C7F"/>
    <w:rsid w:val="007F50A2"/>
    <w:rsid w:val="007F5518"/>
    <w:rsid w:val="007F565E"/>
    <w:rsid w:val="007F57F9"/>
    <w:rsid w:val="007F585A"/>
    <w:rsid w:val="007F6084"/>
    <w:rsid w:val="007F6611"/>
    <w:rsid w:val="007F6662"/>
    <w:rsid w:val="007F735B"/>
    <w:rsid w:val="007F7810"/>
    <w:rsid w:val="00800584"/>
    <w:rsid w:val="0080064B"/>
    <w:rsid w:val="00800CFC"/>
    <w:rsid w:val="00800DA2"/>
    <w:rsid w:val="00800F65"/>
    <w:rsid w:val="00801622"/>
    <w:rsid w:val="00801821"/>
    <w:rsid w:val="008029D7"/>
    <w:rsid w:val="00802A8D"/>
    <w:rsid w:val="00802D55"/>
    <w:rsid w:val="008041DD"/>
    <w:rsid w:val="008043D5"/>
    <w:rsid w:val="00804598"/>
    <w:rsid w:val="00804EAD"/>
    <w:rsid w:val="00804F97"/>
    <w:rsid w:val="00805C5A"/>
    <w:rsid w:val="0080619E"/>
    <w:rsid w:val="00806AC4"/>
    <w:rsid w:val="00807316"/>
    <w:rsid w:val="00807950"/>
    <w:rsid w:val="00807A3E"/>
    <w:rsid w:val="00807C6F"/>
    <w:rsid w:val="00807F15"/>
    <w:rsid w:val="008108F9"/>
    <w:rsid w:val="00811644"/>
    <w:rsid w:val="00811C96"/>
    <w:rsid w:val="00811FA2"/>
    <w:rsid w:val="00812001"/>
    <w:rsid w:val="00812491"/>
    <w:rsid w:val="00812B22"/>
    <w:rsid w:val="008131BF"/>
    <w:rsid w:val="00813800"/>
    <w:rsid w:val="00813A43"/>
    <w:rsid w:val="00814B9E"/>
    <w:rsid w:val="008151AC"/>
    <w:rsid w:val="00815B24"/>
    <w:rsid w:val="00815DC6"/>
    <w:rsid w:val="00816DCC"/>
    <w:rsid w:val="008170D1"/>
    <w:rsid w:val="008174ED"/>
    <w:rsid w:val="00820090"/>
    <w:rsid w:val="008201CE"/>
    <w:rsid w:val="008202E0"/>
    <w:rsid w:val="00820DED"/>
    <w:rsid w:val="008230FD"/>
    <w:rsid w:val="00823334"/>
    <w:rsid w:val="0082342D"/>
    <w:rsid w:val="00823788"/>
    <w:rsid w:val="00824BCC"/>
    <w:rsid w:val="00824D0E"/>
    <w:rsid w:val="00825BFF"/>
    <w:rsid w:val="00826307"/>
    <w:rsid w:val="00826455"/>
    <w:rsid w:val="008270F5"/>
    <w:rsid w:val="00827BDB"/>
    <w:rsid w:val="00827DB0"/>
    <w:rsid w:val="00830525"/>
    <w:rsid w:val="00830E65"/>
    <w:rsid w:val="00832126"/>
    <w:rsid w:val="00832416"/>
    <w:rsid w:val="008324A0"/>
    <w:rsid w:val="008324E5"/>
    <w:rsid w:val="00832516"/>
    <w:rsid w:val="008329C5"/>
    <w:rsid w:val="008329CE"/>
    <w:rsid w:val="008330A4"/>
    <w:rsid w:val="00833974"/>
    <w:rsid w:val="00834904"/>
    <w:rsid w:val="00834A0B"/>
    <w:rsid w:val="008350A0"/>
    <w:rsid w:val="0083601B"/>
    <w:rsid w:val="00836899"/>
    <w:rsid w:val="008372C3"/>
    <w:rsid w:val="008376DF"/>
    <w:rsid w:val="008402F4"/>
    <w:rsid w:val="00840D9E"/>
    <w:rsid w:val="00841253"/>
    <w:rsid w:val="008430F8"/>
    <w:rsid w:val="00843471"/>
    <w:rsid w:val="008434AF"/>
    <w:rsid w:val="00843CD9"/>
    <w:rsid w:val="00843FC3"/>
    <w:rsid w:val="008440B3"/>
    <w:rsid w:val="00845750"/>
    <w:rsid w:val="00845751"/>
    <w:rsid w:val="00845A5D"/>
    <w:rsid w:val="00845A80"/>
    <w:rsid w:val="00845AF8"/>
    <w:rsid w:val="00845C66"/>
    <w:rsid w:val="00846A82"/>
    <w:rsid w:val="00846D08"/>
    <w:rsid w:val="00847090"/>
    <w:rsid w:val="0084789D"/>
    <w:rsid w:val="00847A93"/>
    <w:rsid w:val="00847B07"/>
    <w:rsid w:val="008513BE"/>
    <w:rsid w:val="00851A06"/>
    <w:rsid w:val="00852002"/>
    <w:rsid w:val="0085225D"/>
    <w:rsid w:val="008526DA"/>
    <w:rsid w:val="00852EB1"/>
    <w:rsid w:val="00852F26"/>
    <w:rsid w:val="008536AA"/>
    <w:rsid w:val="0085396D"/>
    <w:rsid w:val="0085430A"/>
    <w:rsid w:val="008553D6"/>
    <w:rsid w:val="00855632"/>
    <w:rsid w:val="00855D81"/>
    <w:rsid w:val="00855E32"/>
    <w:rsid w:val="008566B6"/>
    <w:rsid w:val="00856891"/>
    <w:rsid w:val="00856A1E"/>
    <w:rsid w:val="0085763C"/>
    <w:rsid w:val="00857EA7"/>
    <w:rsid w:val="008606F7"/>
    <w:rsid w:val="008617A2"/>
    <w:rsid w:val="008617FF"/>
    <w:rsid w:val="00861B30"/>
    <w:rsid w:val="00862091"/>
    <w:rsid w:val="008621B5"/>
    <w:rsid w:val="0086283A"/>
    <w:rsid w:val="008628CB"/>
    <w:rsid w:val="00862E3A"/>
    <w:rsid w:val="0086360F"/>
    <w:rsid w:val="00865A3D"/>
    <w:rsid w:val="00866085"/>
    <w:rsid w:val="00866F6D"/>
    <w:rsid w:val="00867094"/>
    <w:rsid w:val="008674EC"/>
    <w:rsid w:val="00867DEF"/>
    <w:rsid w:val="00870500"/>
    <w:rsid w:val="008709B7"/>
    <w:rsid w:val="00870A08"/>
    <w:rsid w:val="00870F0C"/>
    <w:rsid w:val="0087148A"/>
    <w:rsid w:val="00871CAA"/>
    <w:rsid w:val="00872024"/>
    <w:rsid w:val="008728C1"/>
    <w:rsid w:val="00872C29"/>
    <w:rsid w:val="00872D30"/>
    <w:rsid w:val="00873595"/>
    <w:rsid w:val="00873847"/>
    <w:rsid w:val="008744F0"/>
    <w:rsid w:val="008749D2"/>
    <w:rsid w:val="00874B82"/>
    <w:rsid w:val="00875C48"/>
    <w:rsid w:val="00876EC6"/>
    <w:rsid w:val="008806F7"/>
    <w:rsid w:val="008809B4"/>
    <w:rsid w:val="008809C4"/>
    <w:rsid w:val="00880C65"/>
    <w:rsid w:val="00880F74"/>
    <w:rsid w:val="00881503"/>
    <w:rsid w:val="008825B4"/>
    <w:rsid w:val="00882991"/>
    <w:rsid w:val="00882BD3"/>
    <w:rsid w:val="00882F8D"/>
    <w:rsid w:val="008840C0"/>
    <w:rsid w:val="008844D5"/>
    <w:rsid w:val="00885970"/>
    <w:rsid w:val="00885AF0"/>
    <w:rsid w:val="0088622E"/>
    <w:rsid w:val="00887562"/>
    <w:rsid w:val="00890D7A"/>
    <w:rsid w:val="0089123D"/>
    <w:rsid w:val="0089125B"/>
    <w:rsid w:val="00892864"/>
    <w:rsid w:val="008937B8"/>
    <w:rsid w:val="00893F54"/>
    <w:rsid w:val="00894B41"/>
    <w:rsid w:val="00895199"/>
    <w:rsid w:val="008952B8"/>
    <w:rsid w:val="00895B99"/>
    <w:rsid w:val="00895EC5"/>
    <w:rsid w:val="00895F75"/>
    <w:rsid w:val="008A04DD"/>
    <w:rsid w:val="008A0E54"/>
    <w:rsid w:val="008A1846"/>
    <w:rsid w:val="008A337B"/>
    <w:rsid w:val="008A3D1A"/>
    <w:rsid w:val="008A43D7"/>
    <w:rsid w:val="008A4803"/>
    <w:rsid w:val="008A5992"/>
    <w:rsid w:val="008A5E50"/>
    <w:rsid w:val="008A5FE5"/>
    <w:rsid w:val="008A67DB"/>
    <w:rsid w:val="008A6F5E"/>
    <w:rsid w:val="008A71E4"/>
    <w:rsid w:val="008A721E"/>
    <w:rsid w:val="008A74BE"/>
    <w:rsid w:val="008A773D"/>
    <w:rsid w:val="008A7C0C"/>
    <w:rsid w:val="008B015D"/>
    <w:rsid w:val="008B0199"/>
    <w:rsid w:val="008B08C2"/>
    <w:rsid w:val="008B0E9A"/>
    <w:rsid w:val="008B0E9D"/>
    <w:rsid w:val="008B0FE3"/>
    <w:rsid w:val="008B203E"/>
    <w:rsid w:val="008B29C9"/>
    <w:rsid w:val="008B421A"/>
    <w:rsid w:val="008B4221"/>
    <w:rsid w:val="008B48FA"/>
    <w:rsid w:val="008B5204"/>
    <w:rsid w:val="008B63B8"/>
    <w:rsid w:val="008B65A9"/>
    <w:rsid w:val="008B66D6"/>
    <w:rsid w:val="008B670A"/>
    <w:rsid w:val="008B6DB0"/>
    <w:rsid w:val="008B6DD8"/>
    <w:rsid w:val="008B6E9B"/>
    <w:rsid w:val="008B6EA2"/>
    <w:rsid w:val="008B78C2"/>
    <w:rsid w:val="008B7904"/>
    <w:rsid w:val="008C06B4"/>
    <w:rsid w:val="008C06DA"/>
    <w:rsid w:val="008C0CB2"/>
    <w:rsid w:val="008C0CBA"/>
    <w:rsid w:val="008C3A3B"/>
    <w:rsid w:val="008C4450"/>
    <w:rsid w:val="008C449F"/>
    <w:rsid w:val="008C47B5"/>
    <w:rsid w:val="008C4B09"/>
    <w:rsid w:val="008C4E80"/>
    <w:rsid w:val="008C4F09"/>
    <w:rsid w:val="008C54B9"/>
    <w:rsid w:val="008C5E64"/>
    <w:rsid w:val="008C6657"/>
    <w:rsid w:val="008C741B"/>
    <w:rsid w:val="008C7526"/>
    <w:rsid w:val="008C772E"/>
    <w:rsid w:val="008C77E2"/>
    <w:rsid w:val="008C7D6A"/>
    <w:rsid w:val="008D0076"/>
    <w:rsid w:val="008D01DF"/>
    <w:rsid w:val="008D023B"/>
    <w:rsid w:val="008D03CB"/>
    <w:rsid w:val="008D0F35"/>
    <w:rsid w:val="008D1FE6"/>
    <w:rsid w:val="008D2001"/>
    <w:rsid w:val="008D289D"/>
    <w:rsid w:val="008D2AF3"/>
    <w:rsid w:val="008D2EF2"/>
    <w:rsid w:val="008D3836"/>
    <w:rsid w:val="008D3B94"/>
    <w:rsid w:val="008D41E7"/>
    <w:rsid w:val="008D49C8"/>
    <w:rsid w:val="008D565D"/>
    <w:rsid w:val="008D56E5"/>
    <w:rsid w:val="008D61FE"/>
    <w:rsid w:val="008D64E5"/>
    <w:rsid w:val="008D6E53"/>
    <w:rsid w:val="008D7284"/>
    <w:rsid w:val="008E1600"/>
    <w:rsid w:val="008E2146"/>
    <w:rsid w:val="008E23B4"/>
    <w:rsid w:val="008E275D"/>
    <w:rsid w:val="008E2A88"/>
    <w:rsid w:val="008E2BD2"/>
    <w:rsid w:val="008E363E"/>
    <w:rsid w:val="008E3828"/>
    <w:rsid w:val="008E3905"/>
    <w:rsid w:val="008E3A2A"/>
    <w:rsid w:val="008E47A4"/>
    <w:rsid w:val="008E5109"/>
    <w:rsid w:val="008E54C1"/>
    <w:rsid w:val="008E5A8A"/>
    <w:rsid w:val="008E5C81"/>
    <w:rsid w:val="008E73A1"/>
    <w:rsid w:val="008F05DE"/>
    <w:rsid w:val="008F1C96"/>
    <w:rsid w:val="008F3B3A"/>
    <w:rsid w:val="008F3FCC"/>
    <w:rsid w:val="008F4332"/>
    <w:rsid w:val="008F5F8A"/>
    <w:rsid w:val="008F6108"/>
    <w:rsid w:val="008F6A91"/>
    <w:rsid w:val="008F7274"/>
    <w:rsid w:val="008F7AE4"/>
    <w:rsid w:val="008F7CF3"/>
    <w:rsid w:val="009001F8"/>
    <w:rsid w:val="009007EB"/>
    <w:rsid w:val="009009E1"/>
    <w:rsid w:val="009018F8"/>
    <w:rsid w:val="009019BC"/>
    <w:rsid w:val="00901F65"/>
    <w:rsid w:val="00901FA2"/>
    <w:rsid w:val="009033BC"/>
    <w:rsid w:val="00904F83"/>
    <w:rsid w:val="0090501C"/>
    <w:rsid w:val="0090515F"/>
    <w:rsid w:val="009054D1"/>
    <w:rsid w:val="00905BB5"/>
    <w:rsid w:val="00905F75"/>
    <w:rsid w:val="009063E2"/>
    <w:rsid w:val="00906785"/>
    <w:rsid w:val="00906826"/>
    <w:rsid w:val="0090684B"/>
    <w:rsid w:val="00906A8B"/>
    <w:rsid w:val="00906E09"/>
    <w:rsid w:val="00906E74"/>
    <w:rsid w:val="0091019D"/>
    <w:rsid w:val="00910D67"/>
    <w:rsid w:val="00911940"/>
    <w:rsid w:val="00912785"/>
    <w:rsid w:val="00912A03"/>
    <w:rsid w:val="00913452"/>
    <w:rsid w:val="009137E9"/>
    <w:rsid w:val="00913AD9"/>
    <w:rsid w:val="009147FC"/>
    <w:rsid w:val="00914817"/>
    <w:rsid w:val="009154A1"/>
    <w:rsid w:val="00915605"/>
    <w:rsid w:val="00915D60"/>
    <w:rsid w:val="00915F4B"/>
    <w:rsid w:val="009161B1"/>
    <w:rsid w:val="00916F48"/>
    <w:rsid w:val="0091714D"/>
    <w:rsid w:val="0091722D"/>
    <w:rsid w:val="009175A8"/>
    <w:rsid w:val="00920579"/>
    <w:rsid w:val="009206E7"/>
    <w:rsid w:val="00920A99"/>
    <w:rsid w:val="009211FE"/>
    <w:rsid w:val="00921F0C"/>
    <w:rsid w:val="009224AC"/>
    <w:rsid w:val="00922FEE"/>
    <w:rsid w:val="009230C3"/>
    <w:rsid w:val="009235A3"/>
    <w:rsid w:val="00924ED3"/>
    <w:rsid w:val="00925001"/>
    <w:rsid w:val="009258BB"/>
    <w:rsid w:val="009260BE"/>
    <w:rsid w:val="009273DC"/>
    <w:rsid w:val="009276BB"/>
    <w:rsid w:val="00927A99"/>
    <w:rsid w:val="00927BED"/>
    <w:rsid w:val="00930999"/>
    <w:rsid w:val="00930A21"/>
    <w:rsid w:val="00930BE8"/>
    <w:rsid w:val="009313B5"/>
    <w:rsid w:val="0093173F"/>
    <w:rsid w:val="00931E35"/>
    <w:rsid w:val="00932BC5"/>
    <w:rsid w:val="0093364C"/>
    <w:rsid w:val="00933776"/>
    <w:rsid w:val="00933999"/>
    <w:rsid w:val="009339A2"/>
    <w:rsid w:val="00933AC0"/>
    <w:rsid w:val="009346E2"/>
    <w:rsid w:val="0093504B"/>
    <w:rsid w:val="009351A8"/>
    <w:rsid w:val="009352B8"/>
    <w:rsid w:val="009356CD"/>
    <w:rsid w:val="00935778"/>
    <w:rsid w:val="009359FB"/>
    <w:rsid w:val="00936737"/>
    <w:rsid w:val="00936EA5"/>
    <w:rsid w:val="0093729C"/>
    <w:rsid w:val="00940845"/>
    <w:rsid w:val="00940A89"/>
    <w:rsid w:val="0094155D"/>
    <w:rsid w:val="00941B88"/>
    <w:rsid w:val="00943527"/>
    <w:rsid w:val="00943AFD"/>
    <w:rsid w:val="00944098"/>
    <w:rsid w:val="00944110"/>
    <w:rsid w:val="0094444C"/>
    <w:rsid w:val="009458C6"/>
    <w:rsid w:val="00946B73"/>
    <w:rsid w:val="00946BEC"/>
    <w:rsid w:val="00946C34"/>
    <w:rsid w:val="00947744"/>
    <w:rsid w:val="0095062B"/>
    <w:rsid w:val="009509D3"/>
    <w:rsid w:val="00950B98"/>
    <w:rsid w:val="00950F95"/>
    <w:rsid w:val="009517E9"/>
    <w:rsid w:val="00953AF0"/>
    <w:rsid w:val="00954182"/>
    <w:rsid w:val="009542EF"/>
    <w:rsid w:val="009543E6"/>
    <w:rsid w:val="00954691"/>
    <w:rsid w:val="009549B6"/>
    <w:rsid w:val="00954AD1"/>
    <w:rsid w:val="009550BD"/>
    <w:rsid w:val="00955192"/>
    <w:rsid w:val="009552EF"/>
    <w:rsid w:val="00955ABE"/>
    <w:rsid w:val="00955EC9"/>
    <w:rsid w:val="00956C93"/>
    <w:rsid w:val="00956EEA"/>
    <w:rsid w:val="00956F6A"/>
    <w:rsid w:val="0095779F"/>
    <w:rsid w:val="009601C7"/>
    <w:rsid w:val="009603F6"/>
    <w:rsid w:val="00960BFA"/>
    <w:rsid w:val="00961948"/>
    <w:rsid w:val="0096199C"/>
    <w:rsid w:val="00961A42"/>
    <w:rsid w:val="00961AFB"/>
    <w:rsid w:val="00961B12"/>
    <w:rsid w:val="00961C56"/>
    <w:rsid w:val="009622FC"/>
    <w:rsid w:val="00962D29"/>
    <w:rsid w:val="0096356E"/>
    <w:rsid w:val="009637B4"/>
    <w:rsid w:val="00963EDC"/>
    <w:rsid w:val="00964210"/>
    <w:rsid w:val="009645EB"/>
    <w:rsid w:val="00964907"/>
    <w:rsid w:val="00964914"/>
    <w:rsid w:val="00964B72"/>
    <w:rsid w:val="00964EBC"/>
    <w:rsid w:val="00965035"/>
    <w:rsid w:val="00965697"/>
    <w:rsid w:val="009702CA"/>
    <w:rsid w:val="00970D7C"/>
    <w:rsid w:val="009718DA"/>
    <w:rsid w:val="00971998"/>
    <w:rsid w:val="00972580"/>
    <w:rsid w:val="00973E35"/>
    <w:rsid w:val="00973E6D"/>
    <w:rsid w:val="00973FF1"/>
    <w:rsid w:val="00975194"/>
    <w:rsid w:val="009754C2"/>
    <w:rsid w:val="009760C9"/>
    <w:rsid w:val="00976514"/>
    <w:rsid w:val="009769CB"/>
    <w:rsid w:val="00976CEA"/>
    <w:rsid w:val="00976D4B"/>
    <w:rsid w:val="00976E1B"/>
    <w:rsid w:val="009777A4"/>
    <w:rsid w:val="0097789E"/>
    <w:rsid w:val="00980C6C"/>
    <w:rsid w:val="009812BC"/>
    <w:rsid w:val="0098145F"/>
    <w:rsid w:val="00983C2B"/>
    <w:rsid w:val="0098538C"/>
    <w:rsid w:val="00985699"/>
    <w:rsid w:val="009869AB"/>
    <w:rsid w:val="00986FA2"/>
    <w:rsid w:val="00987978"/>
    <w:rsid w:val="00987B13"/>
    <w:rsid w:val="009902F9"/>
    <w:rsid w:val="009903DE"/>
    <w:rsid w:val="0099089D"/>
    <w:rsid w:val="009920E6"/>
    <w:rsid w:val="0099272E"/>
    <w:rsid w:val="00992AE6"/>
    <w:rsid w:val="009938A0"/>
    <w:rsid w:val="00993B87"/>
    <w:rsid w:val="00993CF5"/>
    <w:rsid w:val="00993D04"/>
    <w:rsid w:val="00993E88"/>
    <w:rsid w:val="00994D95"/>
    <w:rsid w:val="0099591A"/>
    <w:rsid w:val="00995A7E"/>
    <w:rsid w:val="00995D16"/>
    <w:rsid w:val="00996146"/>
    <w:rsid w:val="00997276"/>
    <w:rsid w:val="009973E9"/>
    <w:rsid w:val="009975E6"/>
    <w:rsid w:val="00997E4E"/>
    <w:rsid w:val="009A0492"/>
    <w:rsid w:val="009A0736"/>
    <w:rsid w:val="009A1C44"/>
    <w:rsid w:val="009A3D0D"/>
    <w:rsid w:val="009A3D1E"/>
    <w:rsid w:val="009A443C"/>
    <w:rsid w:val="009A4D3B"/>
    <w:rsid w:val="009A5563"/>
    <w:rsid w:val="009A67FF"/>
    <w:rsid w:val="009A6839"/>
    <w:rsid w:val="009A6BF4"/>
    <w:rsid w:val="009A6D22"/>
    <w:rsid w:val="009A7181"/>
    <w:rsid w:val="009A79CA"/>
    <w:rsid w:val="009B1880"/>
    <w:rsid w:val="009B1AC3"/>
    <w:rsid w:val="009B1C33"/>
    <w:rsid w:val="009B22C3"/>
    <w:rsid w:val="009B2399"/>
    <w:rsid w:val="009B23BC"/>
    <w:rsid w:val="009B2762"/>
    <w:rsid w:val="009B2D79"/>
    <w:rsid w:val="009B2E06"/>
    <w:rsid w:val="009B3459"/>
    <w:rsid w:val="009B38B2"/>
    <w:rsid w:val="009B3A4A"/>
    <w:rsid w:val="009B3F62"/>
    <w:rsid w:val="009B4324"/>
    <w:rsid w:val="009B46B3"/>
    <w:rsid w:val="009B4759"/>
    <w:rsid w:val="009B4D21"/>
    <w:rsid w:val="009B517C"/>
    <w:rsid w:val="009B5911"/>
    <w:rsid w:val="009B5961"/>
    <w:rsid w:val="009B69DC"/>
    <w:rsid w:val="009C06BF"/>
    <w:rsid w:val="009C0CFA"/>
    <w:rsid w:val="009C0FE2"/>
    <w:rsid w:val="009C18B2"/>
    <w:rsid w:val="009C1AD6"/>
    <w:rsid w:val="009C1B26"/>
    <w:rsid w:val="009C2B6A"/>
    <w:rsid w:val="009C2F48"/>
    <w:rsid w:val="009C4269"/>
    <w:rsid w:val="009C48E8"/>
    <w:rsid w:val="009C49D3"/>
    <w:rsid w:val="009C4E97"/>
    <w:rsid w:val="009C5F4F"/>
    <w:rsid w:val="009C6863"/>
    <w:rsid w:val="009C6EE7"/>
    <w:rsid w:val="009C716A"/>
    <w:rsid w:val="009D037E"/>
    <w:rsid w:val="009D0556"/>
    <w:rsid w:val="009D06C9"/>
    <w:rsid w:val="009D0DD2"/>
    <w:rsid w:val="009D127E"/>
    <w:rsid w:val="009D1AA7"/>
    <w:rsid w:val="009D2E58"/>
    <w:rsid w:val="009D316D"/>
    <w:rsid w:val="009D3BAD"/>
    <w:rsid w:val="009D4756"/>
    <w:rsid w:val="009D5646"/>
    <w:rsid w:val="009D5940"/>
    <w:rsid w:val="009D5CE1"/>
    <w:rsid w:val="009D5F80"/>
    <w:rsid w:val="009D6581"/>
    <w:rsid w:val="009D74B2"/>
    <w:rsid w:val="009D7AD6"/>
    <w:rsid w:val="009D7EF9"/>
    <w:rsid w:val="009D7F13"/>
    <w:rsid w:val="009E0BB9"/>
    <w:rsid w:val="009E0CBC"/>
    <w:rsid w:val="009E18EA"/>
    <w:rsid w:val="009E1C9F"/>
    <w:rsid w:val="009E2EA9"/>
    <w:rsid w:val="009E3006"/>
    <w:rsid w:val="009E3568"/>
    <w:rsid w:val="009E3D1B"/>
    <w:rsid w:val="009E448E"/>
    <w:rsid w:val="009E459F"/>
    <w:rsid w:val="009E48B2"/>
    <w:rsid w:val="009E5946"/>
    <w:rsid w:val="009E679A"/>
    <w:rsid w:val="009E6C0E"/>
    <w:rsid w:val="009E7018"/>
    <w:rsid w:val="009E720A"/>
    <w:rsid w:val="009E722F"/>
    <w:rsid w:val="009E79B8"/>
    <w:rsid w:val="009E7B75"/>
    <w:rsid w:val="009F0525"/>
    <w:rsid w:val="009F132F"/>
    <w:rsid w:val="009F1698"/>
    <w:rsid w:val="009F1ACA"/>
    <w:rsid w:val="009F1B1C"/>
    <w:rsid w:val="009F312E"/>
    <w:rsid w:val="009F4576"/>
    <w:rsid w:val="009F4860"/>
    <w:rsid w:val="009F4BE4"/>
    <w:rsid w:val="009F5A24"/>
    <w:rsid w:val="009F5D88"/>
    <w:rsid w:val="009F5E11"/>
    <w:rsid w:val="009F6D9C"/>
    <w:rsid w:val="009F7015"/>
    <w:rsid w:val="009F7053"/>
    <w:rsid w:val="009F7FFD"/>
    <w:rsid w:val="00A0008F"/>
    <w:rsid w:val="00A00107"/>
    <w:rsid w:val="00A0011D"/>
    <w:rsid w:val="00A004C1"/>
    <w:rsid w:val="00A00672"/>
    <w:rsid w:val="00A009D5"/>
    <w:rsid w:val="00A00A52"/>
    <w:rsid w:val="00A00DA2"/>
    <w:rsid w:val="00A00E65"/>
    <w:rsid w:val="00A0161A"/>
    <w:rsid w:val="00A01B68"/>
    <w:rsid w:val="00A01DCC"/>
    <w:rsid w:val="00A01E4D"/>
    <w:rsid w:val="00A01FED"/>
    <w:rsid w:val="00A029B8"/>
    <w:rsid w:val="00A03713"/>
    <w:rsid w:val="00A04C99"/>
    <w:rsid w:val="00A053C9"/>
    <w:rsid w:val="00A054A3"/>
    <w:rsid w:val="00A0581A"/>
    <w:rsid w:val="00A05988"/>
    <w:rsid w:val="00A05A3C"/>
    <w:rsid w:val="00A06E1A"/>
    <w:rsid w:val="00A070A2"/>
    <w:rsid w:val="00A0786D"/>
    <w:rsid w:val="00A07A00"/>
    <w:rsid w:val="00A07F1B"/>
    <w:rsid w:val="00A10492"/>
    <w:rsid w:val="00A10562"/>
    <w:rsid w:val="00A10605"/>
    <w:rsid w:val="00A10838"/>
    <w:rsid w:val="00A10C71"/>
    <w:rsid w:val="00A10E74"/>
    <w:rsid w:val="00A111EE"/>
    <w:rsid w:val="00A126C0"/>
    <w:rsid w:val="00A12BC9"/>
    <w:rsid w:val="00A12C3C"/>
    <w:rsid w:val="00A14593"/>
    <w:rsid w:val="00A152F2"/>
    <w:rsid w:val="00A152FF"/>
    <w:rsid w:val="00A15808"/>
    <w:rsid w:val="00A15AC6"/>
    <w:rsid w:val="00A15DCC"/>
    <w:rsid w:val="00A15E88"/>
    <w:rsid w:val="00A15EB2"/>
    <w:rsid w:val="00A16913"/>
    <w:rsid w:val="00A17106"/>
    <w:rsid w:val="00A17B28"/>
    <w:rsid w:val="00A17D74"/>
    <w:rsid w:val="00A17E95"/>
    <w:rsid w:val="00A2005C"/>
    <w:rsid w:val="00A2026D"/>
    <w:rsid w:val="00A206E3"/>
    <w:rsid w:val="00A2097F"/>
    <w:rsid w:val="00A209B8"/>
    <w:rsid w:val="00A21F59"/>
    <w:rsid w:val="00A2252B"/>
    <w:rsid w:val="00A22F0F"/>
    <w:rsid w:val="00A230D9"/>
    <w:rsid w:val="00A2342D"/>
    <w:rsid w:val="00A23B31"/>
    <w:rsid w:val="00A23CC4"/>
    <w:rsid w:val="00A23F0B"/>
    <w:rsid w:val="00A24728"/>
    <w:rsid w:val="00A2588C"/>
    <w:rsid w:val="00A2600F"/>
    <w:rsid w:val="00A26428"/>
    <w:rsid w:val="00A26665"/>
    <w:rsid w:val="00A266DB"/>
    <w:rsid w:val="00A26DC0"/>
    <w:rsid w:val="00A273AB"/>
    <w:rsid w:val="00A277CB"/>
    <w:rsid w:val="00A27D8C"/>
    <w:rsid w:val="00A27D97"/>
    <w:rsid w:val="00A30C9D"/>
    <w:rsid w:val="00A31257"/>
    <w:rsid w:val="00A31A5C"/>
    <w:rsid w:val="00A32B8F"/>
    <w:rsid w:val="00A33CD7"/>
    <w:rsid w:val="00A34A91"/>
    <w:rsid w:val="00A34ACC"/>
    <w:rsid w:val="00A35495"/>
    <w:rsid w:val="00A35E99"/>
    <w:rsid w:val="00A37DD3"/>
    <w:rsid w:val="00A4045F"/>
    <w:rsid w:val="00A4098A"/>
    <w:rsid w:val="00A40C7F"/>
    <w:rsid w:val="00A40F7B"/>
    <w:rsid w:val="00A413DB"/>
    <w:rsid w:val="00A41972"/>
    <w:rsid w:val="00A41C70"/>
    <w:rsid w:val="00A43022"/>
    <w:rsid w:val="00A4363D"/>
    <w:rsid w:val="00A437C0"/>
    <w:rsid w:val="00A43907"/>
    <w:rsid w:val="00A43D0E"/>
    <w:rsid w:val="00A441F3"/>
    <w:rsid w:val="00A4468D"/>
    <w:rsid w:val="00A44BBB"/>
    <w:rsid w:val="00A44D51"/>
    <w:rsid w:val="00A44E8D"/>
    <w:rsid w:val="00A44EAB"/>
    <w:rsid w:val="00A45145"/>
    <w:rsid w:val="00A45660"/>
    <w:rsid w:val="00A46009"/>
    <w:rsid w:val="00A46A2F"/>
    <w:rsid w:val="00A46C7A"/>
    <w:rsid w:val="00A47AF8"/>
    <w:rsid w:val="00A508FD"/>
    <w:rsid w:val="00A513B6"/>
    <w:rsid w:val="00A528FF"/>
    <w:rsid w:val="00A530CA"/>
    <w:rsid w:val="00A53112"/>
    <w:rsid w:val="00A53346"/>
    <w:rsid w:val="00A534E6"/>
    <w:rsid w:val="00A53824"/>
    <w:rsid w:val="00A53ACB"/>
    <w:rsid w:val="00A53B5F"/>
    <w:rsid w:val="00A550C3"/>
    <w:rsid w:val="00A55346"/>
    <w:rsid w:val="00A55733"/>
    <w:rsid w:val="00A557CC"/>
    <w:rsid w:val="00A562C4"/>
    <w:rsid w:val="00A56578"/>
    <w:rsid w:val="00A567B1"/>
    <w:rsid w:val="00A573B4"/>
    <w:rsid w:val="00A576CB"/>
    <w:rsid w:val="00A57D21"/>
    <w:rsid w:val="00A6010D"/>
    <w:rsid w:val="00A608CF"/>
    <w:rsid w:val="00A60ED4"/>
    <w:rsid w:val="00A61801"/>
    <w:rsid w:val="00A62E5F"/>
    <w:rsid w:val="00A631C8"/>
    <w:rsid w:val="00A63A45"/>
    <w:rsid w:val="00A63AB8"/>
    <w:rsid w:val="00A6458C"/>
    <w:rsid w:val="00A65A19"/>
    <w:rsid w:val="00A65D12"/>
    <w:rsid w:val="00A662BF"/>
    <w:rsid w:val="00A66480"/>
    <w:rsid w:val="00A6684C"/>
    <w:rsid w:val="00A66999"/>
    <w:rsid w:val="00A67FA3"/>
    <w:rsid w:val="00A70B6B"/>
    <w:rsid w:val="00A70C98"/>
    <w:rsid w:val="00A71634"/>
    <w:rsid w:val="00A71B7A"/>
    <w:rsid w:val="00A71BEA"/>
    <w:rsid w:val="00A71FE8"/>
    <w:rsid w:val="00A7250A"/>
    <w:rsid w:val="00A72885"/>
    <w:rsid w:val="00A7297A"/>
    <w:rsid w:val="00A72A9F"/>
    <w:rsid w:val="00A72ACE"/>
    <w:rsid w:val="00A73320"/>
    <w:rsid w:val="00A734E7"/>
    <w:rsid w:val="00A73A47"/>
    <w:rsid w:val="00A741C5"/>
    <w:rsid w:val="00A74416"/>
    <w:rsid w:val="00A74749"/>
    <w:rsid w:val="00A74E81"/>
    <w:rsid w:val="00A76885"/>
    <w:rsid w:val="00A76E22"/>
    <w:rsid w:val="00A76F39"/>
    <w:rsid w:val="00A773BC"/>
    <w:rsid w:val="00A77A99"/>
    <w:rsid w:val="00A80969"/>
    <w:rsid w:val="00A80D18"/>
    <w:rsid w:val="00A81697"/>
    <w:rsid w:val="00A81E0E"/>
    <w:rsid w:val="00A83606"/>
    <w:rsid w:val="00A83D77"/>
    <w:rsid w:val="00A843CA"/>
    <w:rsid w:val="00A8598A"/>
    <w:rsid w:val="00A85A89"/>
    <w:rsid w:val="00A85CF6"/>
    <w:rsid w:val="00A8632E"/>
    <w:rsid w:val="00A87A47"/>
    <w:rsid w:val="00A906E3"/>
    <w:rsid w:val="00A907B0"/>
    <w:rsid w:val="00A907BC"/>
    <w:rsid w:val="00A91302"/>
    <w:rsid w:val="00A92012"/>
    <w:rsid w:val="00A93148"/>
    <w:rsid w:val="00A93BBB"/>
    <w:rsid w:val="00A93E8B"/>
    <w:rsid w:val="00A94267"/>
    <w:rsid w:val="00A9475A"/>
    <w:rsid w:val="00A94A89"/>
    <w:rsid w:val="00A9515B"/>
    <w:rsid w:val="00A95964"/>
    <w:rsid w:val="00A95C4F"/>
    <w:rsid w:val="00A95D96"/>
    <w:rsid w:val="00A96393"/>
    <w:rsid w:val="00A969B4"/>
    <w:rsid w:val="00A96AFA"/>
    <w:rsid w:val="00A96B96"/>
    <w:rsid w:val="00A96CB4"/>
    <w:rsid w:val="00A97947"/>
    <w:rsid w:val="00AA03D3"/>
    <w:rsid w:val="00AA059A"/>
    <w:rsid w:val="00AA0DEF"/>
    <w:rsid w:val="00AA1252"/>
    <w:rsid w:val="00AA1B1A"/>
    <w:rsid w:val="00AA2855"/>
    <w:rsid w:val="00AA2C58"/>
    <w:rsid w:val="00AA3F94"/>
    <w:rsid w:val="00AA46B7"/>
    <w:rsid w:val="00AA5043"/>
    <w:rsid w:val="00AA5785"/>
    <w:rsid w:val="00AA585B"/>
    <w:rsid w:val="00AA5E5C"/>
    <w:rsid w:val="00AA5F82"/>
    <w:rsid w:val="00AA660E"/>
    <w:rsid w:val="00AA6626"/>
    <w:rsid w:val="00AA6A26"/>
    <w:rsid w:val="00AA6B40"/>
    <w:rsid w:val="00AA6FA2"/>
    <w:rsid w:val="00AA7113"/>
    <w:rsid w:val="00AA715C"/>
    <w:rsid w:val="00AB0801"/>
    <w:rsid w:val="00AB0FDC"/>
    <w:rsid w:val="00AB14F1"/>
    <w:rsid w:val="00AB1517"/>
    <w:rsid w:val="00AB1645"/>
    <w:rsid w:val="00AB1983"/>
    <w:rsid w:val="00AB355A"/>
    <w:rsid w:val="00AB461A"/>
    <w:rsid w:val="00AB473C"/>
    <w:rsid w:val="00AB4F24"/>
    <w:rsid w:val="00AB4FCA"/>
    <w:rsid w:val="00AB5296"/>
    <w:rsid w:val="00AB580C"/>
    <w:rsid w:val="00AB623F"/>
    <w:rsid w:val="00AB62AB"/>
    <w:rsid w:val="00AB6993"/>
    <w:rsid w:val="00AB71B5"/>
    <w:rsid w:val="00AB752C"/>
    <w:rsid w:val="00ABD6B7"/>
    <w:rsid w:val="00AC04C8"/>
    <w:rsid w:val="00AC0E3F"/>
    <w:rsid w:val="00AC156B"/>
    <w:rsid w:val="00AC21C8"/>
    <w:rsid w:val="00AC2A26"/>
    <w:rsid w:val="00AC45ED"/>
    <w:rsid w:val="00AC4777"/>
    <w:rsid w:val="00AC4A01"/>
    <w:rsid w:val="00AC4F3F"/>
    <w:rsid w:val="00AC617D"/>
    <w:rsid w:val="00AC6506"/>
    <w:rsid w:val="00AD0338"/>
    <w:rsid w:val="00AD04DC"/>
    <w:rsid w:val="00AD051A"/>
    <w:rsid w:val="00AD073A"/>
    <w:rsid w:val="00AD0AF9"/>
    <w:rsid w:val="00AD1A9A"/>
    <w:rsid w:val="00AD3193"/>
    <w:rsid w:val="00AD37A6"/>
    <w:rsid w:val="00AD3BFD"/>
    <w:rsid w:val="00AD3D6E"/>
    <w:rsid w:val="00AD421C"/>
    <w:rsid w:val="00AD437C"/>
    <w:rsid w:val="00AD4C84"/>
    <w:rsid w:val="00AD5661"/>
    <w:rsid w:val="00AD56D2"/>
    <w:rsid w:val="00AD5D22"/>
    <w:rsid w:val="00AD6EF0"/>
    <w:rsid w:val="00AE0A4B"/>
    <w:rsid w:val="00AE26CF"/>
    <w:rsid w:val="00AE2B90"/>
    <w:rsid w:val="00AE351B"/>
    <w:rsid w:val="00AE4322"/>
    <w:rsid w:val="00AE4BA3"/>
    <w:rsid w:val="00AE4D1F"/>
    <w:rsid w:val="00AE4D62"/>
    <w:rsid w:val="00AE4F8D"/>
    <w:rsid w:val="00AE5BDA"/>
    <w:rsid w:val="00AE6939"/>
    <w:rsid w:val="00AE6DC6"/>
    <w:rsid w:val="00AE71CB"/>
    <w:rsid w:val="00AE7D22"/>
    <w:rsid w:val="00AF05C1"/>
    <w:rsid w:val="00AF0694"/>
    <w:rsid w:val="00AF0B2E"/>
    <w:rsid w:val="00AF0B53"/>
    <w:rsid w:val="00AF1E47"/>
    <w:rsid w:val="00AF2413"/>
    <w:rsid w:val="00AF24B9"/>
    <w:rsid w:val="00AF26BF"/>
    <w:rsid w:val="00AF272D"/>
    <w:rsid w:val="00AF2D34"/>
    <w:rsid w:val="00AF369F"/>
    <w:rsid w:val="00AF392D"/>
    <w:rsid w:val="00AF3940"/>
    <w:rsid w:val="00AF3C3A"/>
    <w:rsid w:val="00AF4129"/>
    <w:rsid w:val="00AF4AF7"/>
    <w:rsid w:val="00AF4DA6"/>
    <w:rsid w:val="00AF5218"/>
    <w:rsid w:val="00AF5D17"/>
    <w:rsid w:val="00AF61F4"/>
    <w:rsid w:val="00AF68EB"/>
    <w:rsid w:val="00AF695C"/>
    <w:rsid w:val="00AF70B8"/>
    <w:rsid w:val="00AF7880"/>
    <w:rsid w:val="00AF7E0F"/>
    <w:rsid w:val="00B00639"/>
    <w:rsid w:val="00B0086F"/>
    <w:rsid w:val="00B00899"/>
    <w:rsid w:val="00B00D0C"/>
    <w:rsid w:val="00B01240"/>
    <w:rsid w:val="00B01489"/>
    <w:rsid w:val="00B017FF"/>
    <w:rsid w:val="00B01B61"/>
    <w:rsid w:val="00B021B8"/>
    <w:rsid w:val="00B02AB5"/>
    <w:rsid w:val="00B02F6D"/>
    <w:rsid w:val="00B036B8"/>
    <w:rsid w:val="00B036E6"/>
    <w:rsid w:val="00B03A49"/>
    <w:rsid w:val="00B03D68"/>
    <w:rsid w:val="00B054D8"/>
    <w:rsid w:val="00B05AB1"/>
    <w:rsid w:val="00B05C38"/>
    <w:rsid w:val="00B06BE0"/>
    <w:rsid w:val="00B0752F"/>
    <w:rsid w:val="00B10EE9"/>
    <w:rsid w:val="00B1127C"/>
    <w:rsid w:val="00B125F3"/>
    <w:rsid w:val="00B13014"/>
    <w:rsid w:val="00B13FFD"/>
    <w:rsid w:val="00B14200"/>
    <w:rsid w:val="00B14326"/>
    <w:rsid w:val="00B14535"/>
    <w:rsid w:val="00B145BD"/>
    <w:rsid w:val="00B15246"/>
    <w:rsid w:val="00B1530A"/>
    <w:rsid w:val="00B15F83"/>
    <w:rsid w:val="00B17071"/>
    <w:rsid w:val="00B173B3"/>
    <w:rsid w:val="00B17413"/>
    <w:rsid w:val="00B178C7"/>
    <w:rsid w:val="00B20676"/>
    <w:rsid w:val="00B22BBE"/>
    <w:rsid w:val="00B22C33"/>
    <w:rsid w:val="00B22FBC"/>
    <w:rsid w:val="00B2477C"/>
    <w:rsid w:val="00B24D75"/>
    <w:rsid w:val="00B250F0"/>
    <w:rsid w:val="00B25321"/>
    <w:rsid w:val="00B2541E"/>
    <w:rsid w:val="00B257CB"/>
    <w:rsid w:val="00B261A8"/>
    <w:rsid w:val="00B26751"/>
    <w:rsid w:val="00B26BA4"/>
    <w:rsid w:val="00B26E5C"/>
    <w:rsid w:val="00B27A99"/>
    <w:rsid w:val="00B27D99"/>
    <w:rsid w:val="00B309CD"/>
    <w:rsid w:val="00B31232"/>
    <w:rsid w:val="00B3217A"/>
    <w:rsid w:val="00B3222F"/>
    <w:rsid w:val="00B32ABA"/>
    <w:rsid w:val="00B32C8F"/>
    <w:rsid w:val="00B33351"/>
    <w:rsid w:val="00B3339D"/>
    <w:rsid w:val="00B349BD"/>
    <w:rsid w:val="00B34D2A"/>
    <w:rsid w:val="00B3535A"/>
    <w:rsid w:val="00B35EDC"/>
    <w:rsid w:val="00B361EF"/>
    <w:rsid w:val="00B371D4"/>
    <w:rsid w:val="00B372C1"/>
    <w:rsid w:val="00B37618"/>
    <w:rsid w:val="00B37BD6"/>
    <w:rsid w:val="00B40519"/>
    <w:rsid w:val="00B4121B"/>
    <w:rsid w:val="00B416F3"/>
    <w:rsid w:val="00B417E4"/>
    <w:rsid w:val="00B41CFD"/>
    <w:rsid w:val="00B42B3A"/>
    <w:rsid w:val="00B42CB1"/>
    <w:rsid w:val="00B42E22"/>
    <w:rsid w:val="00B42ECE"/>
    <w:rsid w:val="00B4333D"/>
    <w:rsid w:val="00B43620"/>
    <w:rsid w:val="00B43733"/>
    <w:rsid w:val="00B45B77"/>
    <w:rsid w:val="00B45C83"/>
    <w:rsid w:val="00B46893"/>
    <w:rsid w:val="00B47DC8"/>
    <w:rsid w:val="00B47FD1"/>
    <w:rsid w:val="00B509C7"/>
    <w:rsid w:val="00B511A4"/>
    <w:rsid w:val="00B5177E"/>
    <w:rsid w:val="00B517BE"/>
    <w:rsid w:val="00B52224"/>
    <w:rsid w:val="00B5231A"/>
    <w:rsid w:val="00B52430"/>
    <w:rsid w:val="00B53405"/>
    <w:rsid w:val="00B5474C"/>
    <w:rsid w:val="00B547C4"/>
    <w:rsid w:val="00B547CC"/>
    <w:rsid w:val="00B5494A"/>
    <w:rsid w:val="00B55402"/>
    <w:rsid w:val="00B56251"/>
    <w:rsid w:val="00B562B6"/>
    <w:rsid w:val="00B5636F"/>
    <w:rsid w:val="00B56E14"/>
    <w:rsid w:val="00B570E3"/>
    <w:rsid w:val="00B579B7"/>
    <w:rsid w:val="00B57D0A"/>
    <w:rsid w:val="00B57FCF"/>
    <w:rsid w:val="00B604E4"/>
    <w:rsid w:val="00B60C78"/>
    <w:rsid w:val="00B61520"/>
    <w:rsid w:val="00B61C06"/>
    <w:rsid w:val="00B621D4"/>
    <w:rsid w:val="00B621DF"/>
    <w:rsid w:val="00B629B9"/>
    <w:rsid w:val="00B62E98"/>
    <w:rsid w:val="00B632C2"/>
    <w:rsid w:val="00B63CD4"/>
    <w:rsid w:val="00B63E8F"/>
    <w:rsid w:val="00B65B53"/>
    <w:rsid w:val="00B65F7D"/>
    <w:rsid w:val="00B665AB"/>
    <w:rsid w:val="00B66B26"/>
    <w:rsid w:val="00B66C67"/>
    <w:rsid w:val="00B67254"/>
    <w:rsid w:val="00B67450"/>
    <w:rsid w:val="00B67734"/>
    <w:rsid w:val="00B6775C"/>
    <w:rsid w:val="00B70A89"/>
    <w:rsid w:val="00B70AE5"/>
    <w:rsid w:val="00B70FF2"/>
    <w:rsid w:val="00B714EA"/>
    <w:rsid w:val="00B71C96"/>
    <w:rsid w:val="00B71DA9"/>
    <w:rsid w:val="00B71F6B"/>
    <w:rsid w:val="00B71F91"/>
    <w:rsid w:val="00B72547"/>
    <w:rsid w:val="00B72725"/>
    <w:rsid w:val="00B72F13"/>
    <w:rsid w:val="00B73233"/>
    <w:rsid w:val="00B750D0"/>
    <w:rsid w:val="00B75E8B"/>
    <w:rsid w:val="00B76796"/>
    <w:rsid w:val="00B76B54"/>
    <w:rsid w:val="00B7739D"/>
    <w:rsid w:val="00B80296"/>
    <w:rsid w:val="00B8076F"/>
    <w:rsid w:val="00B80AA5"/>
    <w:rsid w:val="00B80C07"/>
    <w:rsid w:val="00B81D07"/>
    <w:rsid w:val="00B82332"/>
    <w:rsid w:val="00B82753"/>
    <w:rsid w:val="00B8318E"/>
    <w:rsid w:val="00B8386C"/>
    <w:rsid w:val="00B8393E"/>
    <w:rsid w:val="00B83E64"/>
    <w:rsid w:val="00B84CDE"/>
    <w:rsid w:val="00B84E12"/>
    <w:rsid w:val="00B856CD"/>
    <w:rsid w:val="00B85834"/>
    <w:rsid w:val="00B8762D"/>
    <w:rsid w:val="00B878DA"/>
    <w:rsid w:val="00B87F20"/>
    <w:rsid w:val="00B9029C"/>
    <w:rsid w:val="00B9045C"/>
    <w:rsid w:val="00B91655"/>
    <w:rsid w:val="00B92050"/>
    <w:rsid w:val="00B921B7"/>
    <w:rsid w:val="00B92692"/>
    <w:rsid w:val="00B92A00"/>
    <w:rsid w:val="00B941E1"/>
    <w:rsid w:val="00B950B0"/>
    <w:rsid w:val="00B951AB"/>
    <w:rsid w:val="00B952FE"/>
    <w:rsid w:val="00B955BA"/>
    <w:rsid w:val="00B95749"/>
    <w:rsid w:val="00B959D9"/>
    <w:rsid w:val="00B95D91"/>
    <w:rsid w:val="00B973CA"/>
    <w:rsid w:val="00B97A76"/>
    <w:rsid w:val="00BA00D7"/>
    <w:rsid w:val="00BA032C"/>
    <w:rsid w:val="00BA182C"/>
    <w:rsid w:val="00BA18E3"/>
    <w:rsid w:val="00BA199B"/>
    <w:rsid w:val="00BA289E"/>
    <w:rsid w:val="00BA3075"/>
    <w:rsid w:val="00BA343A"/>
    <w:rsid w:val="00BA3ADC"/>
    <w:rsid w:val="00BA3ED1"/>
    <w:rsid w:val="00BA464B"/>
    <w:rsid w:val="00BA4B97"/>
    <w:rsid w:val="00BA4C92"/>
    <w:rsid w:val="00BA57B4"/>
    <w:rsid w:val="00BA5C5D"/>
    <w:rsid w:val="00BA5FFB"/>
    <w:rsid w:val="00BA626F"/>
    <w:rsid w:val="00BA7382"/>
    <w:rsid w:val="00BA7EE9"/>
    <w:rsid w:val="00BB028A"/>
    <w:rsid w:val="00BB0EA0"/>
    <w:rsid w:val="00BB10AC"/>
    <w:rsid w:val="00BB1256"/>
    <w:rsid w:val="00BB12D9"/>
    <w:rsid w:val="00BB2685"/>
    <w:rsid w:val="00BB2B12"/>
    <w:rsid w:val="00BB3089"/>
    <w:rsid w:val="00BB3695"/>
    <w:rsid w:val="00BB3B72"/>
    <w:rsid w:val="00BB4365"/>
    <w:rsid w:val="00BB5080"/>
    <w:rsid w:val="00BB5299"/>
    <w:rsid w:val="00BB6051"/>
    <w:rsid w:val="00BB6AE9"/>
    <w:rsid w:val="00BB6C0F"/>
    <w:rsid w:val="00BB6C88"/>
    <w:rsid w:val="00BB6CDD"/>
    <w:rsid w:val="00BB6F06"/>
    <w:rsid w:val="00BB71A9"/>
    <w:rsid w:val="00BB72E0"/>
    <w:rsid w:val="00BB7B33"/>
    <w:rsid w:val="00BC073A"/>
    <w:rsid w:val="00BC097A"/>
    <w:rsid w:val="00BC09B4"/>
    <w:rsid w:val="00BC13E6"/>
    <w:rsid w:val="00BC1728"/>
    <w:rsid w:val="00BC220E"/>
    <w:rsid w:val="00BC3D10"/>
    <w:rsid w:val="00BC4563"/>
    <w:rsid w:val="00BC47EA"/>
    <w:rsid w:val="00BC4AC7"/>
    <w:rsid w:val="00BC52E8"/>
    <w:rsid w:val="00BC791B"/>
    <w:rsid w:val="00BD0351"/>
    <w:rsid w:val="00BD0B9B"/>
    <w:rsid w:val="00BD1D1F"/>
    <w:rsid w:val="00BD1F50"/>
    <w:rsid w:val="00BD2442"/>
    <w:rsid w:val="00BD24AD"/>
    <w:rsid w:val="00BD2760"/>
    <w:rsid w:val="00BD28AC"/>
    <w:rsid w:val="00BD3972"/>
    <w:rsid w:val="00BD3D3A"/>
    <w:rsid w:val="00BD53E3"/>
    <w:rsid w:val="00BD5AE8"/>
    <w:rsid w:val="00BD66AE"/>
    <w:rsid w:val="00BD7591"/>
    <w:rsid w:val="00BD7ABD"/>
    <w:rsid w:val="00BD7C5B"/>
    <w:rsid w:val="00BE0054"/>
    <w:rsid w:val="00BE0885"/>
    <w:rsid w:val="00BE0E9B"/>
    <w:rsid w:val="00BE10A5"/>
    <w:rsid w:val="00BE1116"/>
    <w:rsid w:val="00BE17EC"/>
    <w:rsid w:val="00BE1801"/>
    <w:rsid w:val="00BE274A"/>
    <w:rsid w:val="00BE30C0"/>
    <w:rsid w:val="00BE3841"/>
    <w:rsid w:val="00BE39CC"/>
    <w:rsid w:val="00BE40BE"/>
    <w:rsid w:val="00BE40D5"/>
    <w:rsid w:val="00BE4394"/>
    <w:rsid w:val="00BE4FEB"/>
    <w:rsid w:val="00BE5A75"/>
    <w:rsid w:val="00BE5F3E"/>
    <w:rsid w:val="00BE6B24"/>
    <w:rsid w:val="00BE6CA8"/>
    <w:rsid w:val="00BE7BB6"/>
    <w:rsid w:val="00BF03FC"/>
    <w:rsid w:val="00BF0B4B"/>
    <w:rsid w:val="00BF115B"/>
    <w:rsid w:val="00BF14A2"/>
    <w:rsid w:val="00BF18B0"/>
    <w:rsid w:val="00BF196C"/>
    <w:rsid w:val="00BF2364"/>
    <w:rsid w:val="00BF258E"/>
    <w:rsid w:val="00BF264C"/>
    <w:rsid w:val="00BF2C04"/>
    <w:rsid w:val="00BF3051"/>
    <w:rsid w:val="00BF41C9"/>
    <w:rsid w:val="00BF47B0"/>
    <w:rsid w:val="00BF57F1"/>
    <w:rsid w:val="00BF5CDD"/>
    <w:rsid w:val="00BF5F54"/>
    <w:rsid w:val="00BF6B8B"/>
    <w:rsid w:val="00BF6F35"/>
    <w:rsid w:val="00BF713F"/>
    <w:rsid w:val="00C004A1"/>
    <w:rsid w:val="00C0135B"/>
    <w:rsid w:val="00C018C8"/>
    <w:rsid w:val="00C0201C"/>
    <w:rsid w:val="00C0222F"/>
    <w:rsid w:val="00C0327C"/>
    <w:rsid w:val="00C03518"/>
    <w:rsid w:val="00C03578"/>
    <w:rsid w:val="00C035B1"/>
    <w:rsid w:val="00C03615"/>
    <w:rsid w:val="00C03CB0"/>
    <w:rsid w:val="00C03DD1"/>
    <w:rsid w:val="00C03EA3"/>
    <w:rsid w:val="00C04ADF"/>
    <w:rsid w:val="00C04CD7"/>
    <w:rsid w:val="00C04DCE"/>
    <w:rsid w:val="00C061A8"/>
    <w:rsid w:val="00C06742"/>
    <w:rsid w:val="00C0680C"/>
    <w:rsid w:val="00C07FF5"/>
    <w:rsid w:val="00C10415"/>
    <w:rsid w:val="00C1120A"/>
    <w:rsid w:val="00C11834"/>
    <w:rsid w:val="00C11838"/>
    <w:rsid w:val="00C121E1"/>
    <w:rsid w:val="00C13086"/>
    <w:rsid w:val="00C1382C"/>
    <w:rsid w:val="00C13CFA"/>
    <w:rsid w:val="00C143F4"/>
    <w:rsid w:val="00C14846"/>
    <w:rsid w:val="00C15681"/>
    <w:rsid w:val="00C156EB"/>
    <w:rsid w:val="00C17B09"/>
    <w:rsid w:val="00C17FD7"/>
    <w:rsid w:val="00C2019F"/>
    <w:rsid w:val="00C212B1"/>
    <w:rsid w:val="00C21EDA"/>
    <w:rsid w:val="00C22200"/>
    <w:rsid w:val="00C229CD"/>
    <w:rsid w:val="00C22CFD"/>
    <w:rsid w:val="00C23CDF"/>
    <w:rsid w:val="00C241E3"/>
    <w:rsid w:val="00C24263"/>
    <w:rsid w:val="00C2430B"/>
    <w:rsid w:val="00C24646"/>
    <w:rsid w:val="00C249F6"/>
    <w:rsid w:val="00C25654"/>
    <w:rsid w:val="00C25E75"/>
    <w:rsid w:val="00C3058E"/>
    <w:rsid w:val="00C3144B"/>
    <w:rsid w:val="00C315B1"/>
    <w:rsid w:val="00C31CE1"/>
    <w:rsid w:val="00C320CC"/>
    <w:rsid w:val="00C320E3"/>
    <w:rsid w:val="00C32D6B"/>
    <w:rsid w:val="00C33521"/>
    <w:rsid w:val="00C3370F"/>
    <w:rsid w:val="00C33826"/>
    <w:rsid w:val="00C33E6C"/>
    <w:rsid w:val="00C33E96"/>
    <w:rsid w:val="00C34605"/>
    <w:rsid w:val="00C35108"/>
    <w:rsid w:val="00C3543B"/>
    <w:rsid w:val="00C35FA7"/>
    <w:rsid w:val="00C368AA"/>
    <w:rsid w:val="00C400B8"/>
    <w:rsid w:val="00C40BA8"/>
    <w:rsid w:val="00C40EA4"/>
    <w:rsid w:val="00C410F9"/>
    <w:rsid w:val="00C42E77"/>
    <w:rsid w:val="00C4308A"/>
    <w:rsid w:val="00C43680"/>
    <w:rsid w:val="00C43849"/>
    <w:rsid w:val="00C4417E"/>
    <w:rsid w:val="00C44450"/>
    <w:rsid w:val="00C4486C"/>
    <w:rsid w:val="00C44B18"/>
    <w:rsid w:val="00C45A7D"/>
    <w:rsid w:val="00C45B48"/>
    <w:rsid w:val="00C4795A"/>
    <w:rsid w:val="00C5145B"/>
    <w:rsid w:val="00C51475"/>
    <w:rsid w:val="00C51FD2"/>
    <w:rsid w:val="00C527B2"/>
    <w:rsid w:val="00C529B4"/>
    <w:rsid w:val="00C52A95"/>
    <w:rsid w:val="00C536E0"/>
    <w:rsid w:val="00C53EEB"/>
    <w:rsid w:val="00C54365"/>
    <w:rsid w:val="00C5589A"/>
    <w:rsid w:val="00C55E0E"/>
    <w:rsid w:val="00C55F53"/>
    <w:rsid w:val="00C575D7"/>
    <w:rsid w:val="00C605A9"/>
    <w:rsid w:val="00C61037"/>
    <w:rsid w:val="00C612D3"/>
    <w:rsid w:val="00C6247C"/>
    <w:rsid w:val="00C62E64"/>
    <w:rsid w:val="00C631A7"/>
    <w:rsid w:val="00C638FB"/>
    <w:rsid w:val="00C6434E"/>
    <w:rsid w:val="00C644BC"/>
    <w:rsid w:val="00C6451E"/>
    <w:rsid w:val="00C64D1F"/>
    <w:rsid w:val="00C64DA5"/>
    <w:rsid w:val="00C656E5"/>
    <w:rsid w:val="00C659C4"/>
    <w:rsid w:val="00C65BE9"/>
    <w:rsid w:val="00C65D5D"/>
    <w:rsid w:val="00C669F8"/>
    <w:rsid w:val="00C6756E"/>
    <w:rsid w:val="00C70044"/>
    <w:rsid w:val="00C70CBE"/>
    <w:rsid w:val="00C71252"/>
    <w:rsid w:val="00C71B1A"/>
    <w:rsid w:val="00C71BB6"/>
    <w:rsid w:val="00C71F51"/>
    <w:rsid w:val="00C7201B"/>
    <w:rsid w:val="00C72779"/>
    <w:rsid w:val="00C7295B"/>
    <w:rsid w:val="00C74491"/>
    <w:rsid w:val="00C745D1"/>
    <w:rsid w:val="00C7491F"/>
    <w:rsid w:val="00C75064"/>
    <w:rsid w:val="00C752ED"/>
    <w:rsid w:val="00C75F21"/>
    <w:rsid w:val="00C75FD9"/>
    <w:rsid w:val="00C800AB"/>
    <w:rsid w:val="00C80C12"/>
    <w:rsid w:val="00C83B3A"/>
    <w:rsid w:val="00C83CE6"/>
    <w:rsid w:val="00C84D78"/>
    <w:rsid w:val="00C85298"/>
    <w:rsid w:val="00C85BFF"/>
    <w:rsid w:val="00C85DBC"/>
    <w:rsid w:val="00C86C91"/>
    <w:rsid w:val="00C87B52"/>
    <w:rsid w:val="00C901BD"/>
    <w:rsid w:val="00C90697"/>
    <w:rsid w:val="00C90F40"/>
    <w:rsid w:val="00C90F44"/>
    <w:rsid w:val="00C91892"/>
    <w:rsid w:val="00C9195C"/>
    <w:rsid w:val="00C91C43"/>
    <w:rsid w:val="00C92182"/>
    <w:rsid w:val="00C9267A"/>
    <w:rsid w:val="00C92AA1"/>
    <w:rsid w:val="00C92AD5"/>
    <w:rsid w:val="00C93B1C"/>
    <w:rsid w:val="00C9430E"/>
    <w:rsid w:val="00C94B1C"/>
    <w:rsid w:val="00C94CF4"/>
    <w:rsid w:val="00C95A40"/>
    <w:rsid w:val="00C963E1"/>
    <w:rsid w:val="00C96678"/>
    <w:rsid w:val="00C969FC"/>
    <w:rsid w:val="00C9707E"/>
    <w:rsid w:val="00C97DE6"/>
    <w:rsid w:val="00CA12CF"/>
    <w:rsid w:val="00CA3169"/>
    <w:rsid w:val="00CA3522"/>
    <w:rsid w:val="00CA3B70"/>
    <w:rsid w:val="00CA3D0A"/>
    <w:rsid w:val="00CA3D9F"/>
    <w:rsid w:val="00CA3DE8"/>
    <w:rsid w:val="00CA3E8F"/>
    <w:rsid w:val="00CA4459"/>
    <w:rsid w:val="00CA45A5"/>
    <w:rsid w:val="00CA4D91"/>
    <w:rsid w:val="00CA4FE4"/>
    <w:rsid w:val="00CA6533"/>
    <w:rsid w:val="00CA6659"/>
    <w:rsid w:val="00CA67B1"/>
    <w:rsid w:val="00CA7031"/>
    <w:rsid w:val="00CA704E"/>
    <w:rsid w:val="00CA7329"/>
    <w:rsid w:val="00CA7AD5"/>
    <w:rsid w:val="00CA7C8D"/>
    <w:rsid w:val="00CA7D78"/>
    <w:rsid w:val="00CA7FDE"/>
    <w:rsid w:val="00CB02E4"/>
    <w:rsid w:val="00CB18DA"/>
    <w:rsid w:val="00CB19C4"/>
    <w:rsid w:val="00CB3419"/>
    <w:rsid w:val="00CB3576"/>
    <w:rsid w:val="00CB35B8"/>
    <w:rsid w:val="00CB3E0B"/>
    <w:rsid w:val="00CB42C0"/>
    <w:rsid w:val="00CB454E"/>
    <w:rsid w:val="00CB5468"/>
    <w:rsid w:val="00CB5C3D"/>
    <w:rsid w:val="00CB60E4"/>
    <w:rsid w:val="00CB66B4"/>
    <w:rsid w:val="00CB67C1"/>
    <w:rsid w:val="00CB7671"/>
    <w:rsid w:val="00CC0128"/>
    <w:rsid w:val="00CC0386"/>
    <w:rsid w:val="00CC081B"/>
    <w:rsid w:val="00CC0BFA"/>
    <w:rsid w:val="00CC11BE"/>
    <w:rsid w:val="00CC1FFB"/>
    <w:rsid w:val="00CC2456"/>
    <w:rsid w:val="00CC2486"/>
    <w:rsid w:val="00CC2539"/>
    <w:rsid w:val="00CC2F66"/>
    <w:rsid w:val="00CC3050"/>
    <w:rsid w:val="00CC3847"/>
    <w:rsid w:val="00CC404A"/>
    <w:rsid w:val="00CC43BA"/>
    <w:rsid w:val="00CC4B5E"/>
    <w:rsid w:val="00CC5DD1"/>
    <w:rsid w:val="00CC6407"/>
    <w:rsid w:val="00CC6411"/>
    <w:rsid w:val="00CC66DD"/>
    <w:rsid w:val="00CC6A76"/>
    <w:rsid w:val="00CC6CC7"/>
    <w:rsid w:val="00CC73C5"/>
    <w:rsid w:val="00CC742B"/>
    <w:rsid w:val="00CD00B5"/>
    <w:rsid w:val="00CD00BF"/>
    <w:rsid w:val="00CD109D"/>
    <w:rsid w:val="00CD184C"/>
    <w:rsid w:val="00CD20AD"/>
    <w:rsid w:val="00CD273D"/>
    <w:rsid w:val="00CD29F2"/>
    <w:rsid w:val="00CD2E1B"/>
    <w:rsid w:val="00CD2FC8"/>
    <w:rsid w:val="00CD37AD"/>
    <w:rsid w:val="00CD429F"/>
    <w:rsid w:val="00CD45FC"/>
    <w:rsid w:val="00CD4625"/>
    <w:rsid w:val="00CD485D"/>
    <w:rsid w:val="00CD4B93"/>
    <w:rsid w:val="00CD5582"/>
    <w:rsid w:val="00CD6793"/>
    <w:rsid w:val="00CD68CA"/>
    <w:rsid w:val="00CD6A2A"/>
    <w:rsid w:val="00CD719B"/>
    <w:rsid w:val="00CD7309"/>
    <w:rsid w:val="00CD742B"/>
    <w:rsid w:val="00CE0CD3"/>
    <w:rsid w:val="00CE0F43"/>
    <w:rsid w:val="00CE1AF4"/>
    <w:rsid w:val="00CE24CA"/>
    <w:rsid w:val="00CE28A3"/>
    <w:rsid w:val="00CE397C"/>
    <w:rsid w:val="00CE4348"/>
    <w:rsid w:val="00CE5276"/>
    <w:rsid w:val="00CE5456"/>
    <w:rsid w:val="00CE578C"/>
    <w:rsid w:val="00CE646F"/>
    <w:rsid w:val="00CE64ED"/>
    <w:rsid w:val="00CE6C0D"/>
    <w:rsid w:val="00CE6D21"/>
    <w:rsid w:val="00CE6ECF"/>
    <w:rsid w:val="00CE78C7"/>
    <w:rsid w:val="00CE7C0A"/>
    <w:rsid w:val="00CF0966"/>
    <w:rsid w:val="00CF0BB2"/>
    <w:rsid w:val="00CF189D"/>
    <w:rsid w:val="00CF1DA3"/>
    <w:rsid w:val="00CF2A24"/>
    <w:rsid w:val="00CF4726"/>
    <w:rsid w:val="00CF48DF"/>
    <w:rsid w:val="00CF4DDA"/>
    <w:rsid w:val="00CF4EDF"/>
    <w:rsid w:val="00CF51CD"/>
    <w:rsid w:val="00CF5C08"/>
    <w:rsid w:val="00CF5F75"/>
    <w:rsid w:val="00CF6A31"/>
    <w:rsid w:val="00CF6CB1"/>
    <w:rsid w:val="00CF7273"/>
    <w:rsid w:val="00CF7505"/>
    <w:rsid w:val="00CF7A67"/>
    <w:rsid w:val="00CF7C86"/>
    <w:rsid w:val="00D000FC"/>
    <w:rsid w:val="00D014EE"/>
    <w:rsid w:val="00D02542"/>
    <w:rsid w:val="00D02627"/>
    <w:rsid w:val="00D02C9E"/>
    <w:rsid w:val="00D03CC1"/>
    <w:rsid w:val="00D03F7A"/>
    <w:rsid w:val="00D0432B"/>
    <w:rsid w:val="00D04B3A"/>
    <w:rsid w:val="00D04E2F"/>
    <w:rsid w:val="00D04F60"/>
    <w:rsid w:val="00D054CA"/>
    <w:rsid w:val="00D059B5"/>
    <w:rsid w:val="00D05BAA"/>
    <w:rsid w:val="00D061D8"/>
    <w:rsid w:val="00D066F1"/>
    <w:rsid w:val="00D06A0F"/>
    <w:rsid w:val="00D07D85"/>
    <w:rsid w:val="00D1002F"/>
    <w:rsid w:val="00D10754"/>
    <w:rsid w:val="00D10BDA"/>
    <w:rsid w:val="00D10DF9"/>
    <w:rsid w:val="00D119B2"/>
    <w:rsid w:val="00D123CC"/>
    <w:rsid w:val="00D129FE"/>
    <w:rsid w:val="00D12A27"/>
    <w:rsid w:val="00D12ABC"/>
    <w:rsid w:val="00D13085"/>
    <w:rsid w:val="00D131A1"/>
    <w:rsid w:val="00D1333A"/>
    <w:rsid w:val="00D13E52"/>
    <w:rsid w:val="00D14C7F"/>
    <w:rsid w:val="00D152F4"/>
    <w:rsid w:val="00D16CD0"/>
    <w:rsid w:val="00D16FDF"/>
    <w:rsid w:val="00D17C6D"/>
    <w:rsid w:val="00D17F9C"/>
    <w:rsid w:val="00D21208"/>
    <w:rsid w:val="00D216E0"/>
    <w:rsid w:val="00D21822"/>
    <w:rsid w:val="00D219ED"/>
    <w:rsid w:val="00D21FF0"/>
    <w:rsid w:val="00D22C81"/>
    <w:rsid w:val="00D22E43"/>
    <w:rsid w:val="00D22E80"/>
    <w:rsid w:val="00D230CC"/>
    <w:rsid w:val="00D23677"/>
    <w:rsid w:val="00D23A1C"/>
    <w:rsid w:val="00D23D36"/>
    <w:rsid w:val="00D24215"/>
    <w:rsid w:val="00D24222"/>
    <w:rsid w:val="00D24292"/>
    <w:rsid w:val="00D246A8"/>
    <w:rsid w:val="00D25054"/>
    <w:rsid w:val="00D2506B"/>
    <w:rsid w:val="00D25274"/>
    <w:rsid w:val="00D2536E"/>
    <w:rsid w:val="00D25F82"/>
    <w:rsid w:val="00D260EE"/>
    <w:rsid w:val="00D267C8"/>
    <w:rsid w:val="00D27D32"/>
    <w:rsid w:val="00D27E50"/>
    <w:rsid w:val="00D3012D"/>
    <w:rsid w:val="00D31281"/>
    <w:rsid w:val="00D3143F"/>
    <w:rsid w:val="00D3151B"/>
    <w:rsid w:val="00D31FE8"/>
    <w:rsid w:val="00D321CC"/>
    <w:rsid w:val="00D324E7"/>
    <w:rsid w:val="00D32B9C"/>
    <w:rsid w:val="00D32E8B"/>
    <w:rsid w:val="00D335BC"/>
    <w:rsid w:val="00D33C9D"/>
    <w:rsid w:val="00D33FCF"/>
    <w:rsid w:val="00D352F5"/>
    <w:rsid w:val="00D361E4"/>
    <w:rsid w:val="00D36817"/>
    <w:rsid w:val="00D36D7C"/>
    <w:rsid w:val="00D36DCA"/>
    <w:rsid w:val="00D3746C"/>
    <w:rsid w:val="00D3774E"/>
    <w:rsid w:val="00D400E1"/>
    <w:rsid w:val="00D4044D"/>
    <w:rsid w:val="00D41323"/>
    <w:rsid w:val="00D416D9"/>
    <w:rsid w:val="00D4178B"/>
    <w:rsid w:val="00D41BAD"/>
    <w:rsid w:val="00D41CB2"/>
    <w:rsid w:val="00D43664"/>
    <w:rsid w:val="00D4381B"/>
    <w:rsid w:val="00D43943"/>
    <w:rsid w:val="00D43A87"/>
    <w:rsid w:val="00D44761"/>
    <w:rsid w:val="00D44848"/>
    <w:rsid w:val="00D45165"/>
    <w:rsid w:val="00D45408"/>
    <w:rsid w:val="00D457DB"/>
    <w:rsid w:val="00D45D00"/>
    <w:rsid w:val="00D45D51"/>
    <w:rsid w:val="00D4600F"/>
    <w:rsid w:val="00D4640B"/>
    <w:rsid w:val="00D46481"/>
    <w:rsid w:val="00D4735A"/>
    <w:rsid w:val="00D473FC"/>
    <w:rsid w:val="00D47524"/>
    <w:rsid w:val="00D4767B"/>
    <w:rsid w:val="00D47AA7"/>
    <w:rsid w:val="00D5022A"/>
    <w:rsid w:val="00D506BF"/>
    <w:rsid w:val="00D52CE9"/>
    <w:rsid w:val="00D54D6C"/>
    <w:rsid w:val="00D55001"/>
    <w:rsid w:val="00D56005"/>
    <w:rsid w:val="00D5605D"/>
    <w:rsid w:val="00D56B1A"/>
    <w:rsid w:val="00D5738D"/>
    <w:rsid w:val="00D57E33"/>
    <w:rsid w:val="00D6070E"/>
    <w:rsid w:val="00D60989"/>
    <w:rsid w:val="00D60D63"/>
    <w:rsid w:val="00D61430"/>
    <w:rsid w:val="00D61D68"/>
    <w:rsid w:val="00D6241A"/>
    <w:rsid w:val="00D62EC3"/>
    <w:rsid w:val="00D6353F"/>
    <w:rsid w:val="00D6383A"/>
    <w:rsid w:val="00D640F1"/>
    <w:rsid w:val="00D64763"/>
    <w:rsid w:val="00D64923"/>
    <w:rsid w:val="00D65C2F"/>
    <w:rsid w:val="00D664C2"/>
    <w:rsid w:val="00D6674D"/>
    <w:rsid w:val="00D669D2"/>
    <w:rsid w:val="00D670C1"/>
    <w:rsid w:val="00D700F7"/>
    <w:rsid w:val="00D704FC"/>
    <w:rsid w:val="00D70BE0"/>
    <w:rsid w:val="00D70E5F"/>
    <w:rsid w:val="00D71F37"/>
    <w:rsid w:val="00D71FBB"/>
    <w:rsid w:val="00D7241C"/>
    <w:rsid w:val="00D731C4"/>
    <w:rsid w:val="00D73475"/>
    <w:rsid w:val="00D74040"/>
    <w:rsid w:val="00D74538"/>
    <w:rsid w:val="00D75EBB"/>
    <w:rsid w:val="00D761D1"/>
    <w:rsid w:val="00D76240"/>
    <w:rsid w:val="00D76365"/>
    <w:rsid w:val="00D77162"/>
    <w:rsid w:val="00D77F47"/>
    <w:rsid w:val="00D801EA"/>
    <w:rsid w:val="00D806E9"/>
    <w:rsid w:val="00D80E94"/>
    <w:rsid w:val="00D81168"/>
    <w:rsid w:val="00D8138C"/>
    <w:rsid w:val="00D82777"/>
    <w:rsid w:val="00D828E0"/>
    <w:rsid w:val="00D82C82"/>
    <w:rsid w:val="00D82CB2"/>
    <w:rsid w:val="00D82E58"/>
    <w:rsid w:val="00D82F74"/>
    <w:rsid w:val="00D834D0"/>
    <w:rsid w:val="00D8378D"/>
    <w:rsid w:val="00D84327"/>
    <w:rsid w:val="00D84571"/>
    <w:rsid w:val="00D84768"/>
    <w:rsid w:val="00D84CA2"/>
    <w:rsid w:val="00D85796"/>
    <w:rsid w:val="00D85E1D"/>
    <w:rsid w:val="00D864F6"/>
    <w:rsid w:val="00D90D82"/>
    <w:rsid w:val="00D91810"/>
    <w:rsid w:val="00D91AE6"/>
    <w:rsid w:val="00D91E65"/>
    <w:rsid w:val="00D92735"/>
    <w:rsid w:val="00D927CD"/>
    <w:rsid w:val="00D940E9"/>
    <w:rsid w:val="00D948DC"/>
    <w:rsid w:val="00D94EA8"/>
    <w:rsid w:val="00D95A55"/>
    <w:rsid w:val="00D95B39"/>
    <w:rsid w:val="00D961F2"/>
    <w:rsid w:val="00D96269"/>
    <w:rsid w:val="00D96293"/>
    <w:rsid w:val="00D96D9F"/>
    <w:rsid w:val="00D97833"/>
    <w:rsid w:val="00D97C95"/>
    <w:rsid w:val="00DA075A"/>
    <w:rsid w:val="00DA101C"/>
    <w:rsid w:val="00DA180A"/>
    <w:rsid w:val="00DA203F"/>
    <w:rsid w:val="00DA2131"/>
    <w:rsid w:val="00DA259F"/>
    <w:rsid w:val="00DA2747"/>
    <w:rsid w:val="00DA276C"/>
    <w:rsid w:val="00DA2CF3"/>
    <w:rsid w:val="00DA2E13"/>
    <w:rsid w:val="00DA2FD4"/>
    <w:rsid w:val="00DA39CB"/>
    <w:rsid w:val="00DA3B52"/>
    <w:rsid w:val="00DA3D0F"/>
    <w:rsid w:val="00DA5A85"/>
    <w:rsid w:val="00DB13C7"/>
    <w:rsid w:val="00DB378B"/>
    <w:rsid w:val="00DB3801"/>
    <w:rsid w:val="00DB45BF"/>
    <w:rsid w:val="00DB49D9"/>
    <w:rsid w:val="00DB4B5A"/>
    <w:rsid w:val="00DB4D46"/>
    <w:rsid w:val="00DB5222"/>
    <w:rsid w:val="00DB5555"/>
    <w:rsid w:val="00DB57D4"/>
    <w:rsid w:val="00DB5890"/>
    <w:rsid w:val="00DB5A26"/>
    <w:rsid w:val="00DB7356"/>
    <w:rsid w:val="00DB75A4"/>
    <w:rsid w:val="00DB7D54"/>
    <w:rsid w:val="00DC05AE"/>
    <w:rsid w:val="00DC0A1B"/>
    <w:rsid w:val="00DC0F25"/>
    <w:rsid w:val="00DC113B"/>
    <w:rsid w:val="00DC1B1E"/>
    <w:rsid w:val="00DC1DC9"/>
    <w:rsid w:val="00DC2186"/>
    <w:rsid w:val="00DC36BE"/>
    <w:rsid w:val="00DC3C19"/>
    <w:rsid w:val="00DC3E22"/>
    <w:rsid w:val="00DC3FC8"/>
    <w:rsid w:val="00DC403A"/>
    <w:rsid w:val="00DC42B9"/>
    <w:rsid w:val="00DC4352"/>
    <w:rsid w:val="00DC4820"/>
    <w:rsid w:val="00DC5D35"/>
    <w:rsid w:val="00DC5E47"/>
    <w:rsid w:val="00DC5FED"/>
    <w:rsid w:val="00DC6181"/>
    <w:rsid w:val="00DC6336"/>
    <w:rsid w:val="00DC6452"/>
    <w:rsid w:val="00DC65D4"/>
    <w:rsid w:val="00DC65EF"/>
    <w:rsid w:val="00DC6F7C"/>
    <w:rsid w:val="00DC75D5"/>
    <w:rsid w:val="00DC777B"/>
    <w:rsid w:val="00DD01EC"/>
    <w:rsid w:val="00DD1249"/>
    <w:rsid w:val="00DD234B"/>
    <w:rsid w:val="00DD2593"/>
    <w:rsid w:val="00DD2929"/>
    <w:rsid w:val="00DD3061"/>
    <w:rsid w:val="00DD34F3"/>
    <w:rsid w:val="00DD3D77"/>
    <w:rsid w:val="00DD3E7D"/>
    <w:rsid w:val="00DD446B"/>
    <w:rsid w:val="00DD49DA"/>
    <w:rsid w:val="00DD4A3F"/>
    <w:rsid w:val="00DD5018"/>
    <w:rsid w:val="00DD5146"/>
    <w:rsid w:val="00DD673A"/>
    <w:rsid w:val="00DD6F48"/>
    <w:rsid w:val="00DD7D8F"/>
    <w:rsid w:val="00DE0182"/>
    <w:rsid w:val="00DE04DC"/>
    <w:rsid w:val="00DE0A33"/>
    <w:rsid w:val="00DE0E32"/>
    <w:rsid w:val="00DE12F8"/>
    <w:rsid w:val="00DE22A6"/>
    <w:rsid w:val="00DE2633"/>
    <w:rsid w:val="00DE330D"/>
    <w:rsid w:val="00DE48D3"/>
    <w:rsid w:val="00DE4BA2"/>
    <w:rsid w:val="00DE4FD5"/>
    <w:rsid w:val="00DE7342"/>
    <w:rsid w:val="00DE7999"/>
    <w:rsid w:val="00DE7CFB"/>
    <w:rsid w:val="00DF0414"/>
    <w:rsid w:val="00DF08EE"/>
    <w:rsid w:val="00DF0AAD"/>
    <w:rsid w:val="00DF1FF8"/>
    <w:rsid w:val="00DF27C2"/>
    <w:rsid w:val="00DF46C9"/>
    <w:rsid w:val="00DF5037"/>
    <w:rsid w:val="00DF5211"/>
    <w:rsid w:val="00DF5371"/>
    <w:rsid w:val="00DF5481"/>
    <w:rsid w:val="00DF57F8"/>
    <w:rsid w:val="00DF6465"/>
    <w:rsid w:val="00DF751B"/>
    <w:rsid w:val="00DF76A0"/>
    <w:rsid w:val="00E003DD"/>
    <w:rsid w:val="00E009CA"/>
    <w:rsid w:val="00E00AA1"/>
    <w:rsid w:val="00E00E6E"/>
    <w:rsid w:val="00E0158F"/>
    <w:rsid w:val="00E01D55"/>
    <w:rsid w:val="00E02897"/>
    <w:rsid w:val="00E02AB9"/>
    <w:rsid w:val="00E03106"/>
    <w:rsid w:val="00E035C4"/>
    <w:rsid w:val="00E03808"/>
    <w:rsid w:val="00E0469D"/>
    <w:rsid w:val="00E050DF"/>
    <w:rsid w:val="00E05B1E"/>
    <w:rsid w:val="00E071A6"/>
    <w:rsid w:val="00E0739A"/>
    <w:rsid w:val="00E07FFB"/>
    <w:rsid w:val="00E1007E"/>
    <w:rsid w:val="00E1014F"/>
    <w:rsid w:val="00E10A20"/>
    <w:rsid w:val="00E1125B"/>
    <w:rsid w:val="00E112EC"/>
    <w:rsid w:val="00E11D09"/>
    <w:rsid w:val="00E11E29"/>
    <w:rsid w:val="00E12A72"/>
    <w:rsid w:val="00E13292"/>
    <w:rsid w:val="00E137E6"/>
    <w:rsid w:val="00E13843"/>
    <w:rsid w:val="00E139D1"/>
    <w:rsid w:val="00E13B92"/>
    <w:rsid w:val="00E158D2"/>
    <w:rsid w:val="00E15ED7"/>
    <w:rsid w:val="00E16024"/>
    <w:rsid w:val="00E16918"/>
    <w:rsid w:val="00E16BF7"/>
    <w:rsid w:val="00E1709B"/>
    <w:rsid w:val="00E170EF"/>
    <w:rsid w:val="00E172C8"/>
    <w:rsid w:val="00E17618"/>
    <w:rsid w:val="00E20018"/>
    <w:rsid w:val="00E216C5"/>
    <w:rsid w:val="00E2196F"/>
    <w:rsid w:val="00E2213B"/>
    <w:rsid w:val="00E221DE"/>
    <w:rsid w:val="00E23778"/>
    <w:rsid w:val="00E23B9A"/>
    <w:rsid w:val="00E241EC"/>
    <w:rsid w:val="00E24322"/>
    <w:rsid w:val="00E244C9"/>
    <w:rsid w:val="00E257F2"/>
    <w:rsid w:val="00E25B1F"/>
    <w:rsid w:val="00E25B8E"/>
    <w:rsid w:val="00E260D8"/>
    <w:rsid w:val="00E26AA4"/>
    <w:rsid w:val="00E26BCD"/>
    <w:rsid w:val="00E26C57"/>
    <w:rsid w:val="00E27573"/>
    <w:rsid w:val="00E27C82"/>
    <w:rsid w:val="00E27CD2"/>
    <w:rsid w:val="00E305FE"/>
    <w:rsid w:val="00E3094A"/>
    <w:rsid w:val="00E313DD"/>
    <w:rsid w:val="00E322B3"/>
    <w:rsid w:val="00E32B74"/>
    <w:rsid w:val="00E33A9F"/>
    <w:rsid w:val="00E33AB8"/>
    <w:rsid w:val="00E34E9B"/>
    <w:rsid w:val="00E34F7B"/>
    <w:rsid w:val="00E35408"/>
    <w:rsid w:val="00E36028"/>
    <w:rsid w:val="00E361CD"/>
    <w:rsid w:val="00E36330"/>
    <w:rsid w:val="00E3635F"/>
    <w:rsid w:val="00E36721"/>
    <w:rsid w:val="00E37F1C"/>
    <w:rsid w:val="00E406D3"/>
    <w:rsid w:val="00E40F12"/>
    <w:rsid w:val="00E42C69"/>
    <w:rsid w:val="00E4327D"/>
    <w:rsid w:val="00E43517"/>
    <w:rsid w:val="00E44A9C"/>
    <w:rsid w:val="00E45696"/>
    <w:rsid w:val="00E462ED"/>
    <w:rsid w:val="00E46D4C"/>
    <w:rsid w:val="00E475F1"/>
    <w:rsid w:val="00E477F0"/>
    <w:rsid w:val="00E50809"/>
    <w:rsid w:val="00E50826"/>
    <w:rsid w:val="00E50E11"/>
    <w:rsid w:val="00E5132D"/>
    <w:rsid w:val="00E51360"/>
    <w:rsid w:val="00E51927"/>
    <w:rsid w:val="00E51B66"/>
    <w:rsid w:val="00E520FA"/>
    <w:rsid w:val="00E524C0"/>
    <w:rsid w:val="00E52605"/>
    <w:rsid w:val="00E52AE5"/>
    <w:rsid w:val="00E530D6"/>
    <w:rsid w:val="00E531B8"/>
    <w:rsid w:val="00E55060"/>
    <w:rsid w:val="00E55749"/>
    <w:rsid w:val="00E5612A"/>
    <w:rsid w:val="00E56361"/>
    <w:rsid w:val="00E5642B"/>
    <w:rsid w:val="00E5682E"/>
    <w:rsid w:val="00E56F2F"/>
    <w:rsid w:val="00E57262"/>
    <w:rsid w:val="00E5729E"/>
    <w:rsid w:val="00E574A8"/>
    <w:rsid w:val="00E577D0"/>
    <w:rsid w:val="00E57BF6"/>
    <w:rsid w:val="00E57F00"/>
    <w:rsid w:val="00E60289"/>
    <w:rsid w:val="00E60ED8"/>
    <w:rsid w:val="00E614C7"/>
    <w:rsid w:val="00E62482"/>
    <w:rsid w:val="00E624A3"/>
    <w:rsid w:val="00E625B4"/>
    <w:rsid w:val="00E626EF"/>
    <w:rsid w:val="00E62CDA"/>
    <w:rsid w:val="00E65BEA"/>
    <w:rsid w:val="00E661FC"/>
    <w:rsid w:val="00E66B9E"/>
    <w:rsid w:val="00E66D3D"/>
    <w:rsid w:val="00E66F57"/>
    <w:rsid w:val="00E673BA"/>
    <w:rsid w:val="00E67603"/>
    <w:rsid w:val="00E67EC5"/>
    <w:rsid w:val="00E70850"/>
    <w:rsid w:val="00E712C3"/>
    <w:rsid w:val="00E71837"/>
    <w:rsid w:val="00E72068"/>
    <w:rsid w:val="00E72989"/>
    <w:rsid w:val="00E72E14"/>
    <w:rsid w:val="00E734ED"/>
    <w:rsid w:val="00E7417D"/>
    <w:rsid w:val="00E74379"/>
    <w:rsid w:val="00E7489B"/>
    <w:rsid w:val="00E74999"/>
    <w:rsid w:val="00E74AF8"/>
    <w:rsid w:val="00E75108"/>
    <w:rsid w:val="00E758B8"/>
    <w:rsid w:val="00E75A93"/>
    <w:rsid w:val="00E76B5E"/>
    <w:rsid w:val="00E77955"/>
    <w:rsid w:val="00E77FA5"/>
    <w:rsid w:val="00E801F3"/>
    <w:rsid w:val="00E810CD"/>
    <w:rsid w:val="00E83307"/>
    <w:rsid w:val="00E8395A"/>
    <w:rsid w:val="00E841C2"/>
    <w:rsid w:val="00E845C2"/>
    <w:rsid w:val="00E8541D"/>
    <w:rsid w:val="00E85941"/>
    <w:rsid w:val="00E85F77"/>
    <w:rsid w:val="00E86005"/>
    <w:rsid w:val="00E864A0"/>
    <w:rsid w:val="00E86871"/>
    <w:rsid w:val="00E86DF4"/>
    <w:rsid w:val="00E903BD"/>
    <w:rsid w:val="00E90E84"/>
    <w:rsid w:val="00E91745"/>
    <w:rsid w:val="00E9184B"/>
    <w:rsid w:val="00E91F79"/>
    <w:rsid w:val="00E91F93"/>
    <w:rsid w:val="00E926DA"/>
    <w:rsid w:val="00E93469"/>
    <w:rsid w:val="00E93C57"/>
    <w:rsid w:val="00E94237"/>
    <w:rsid w:val="00E9502F"/>
    <w:rsid w:val="00E96D8C"/>
    <w:rsid w:val="00E97027"/>
    <w:rsid w:val="00E97282"/>
    <w:rsid w:val="00E97BB9"/>
    <w:rsid w:val="00EA0476"/>
    <w:rsid w:val="00EA0E72"/>
    <w:rsid w:val="00EA14BB"/>
    <w:rsid w:val="00EA1BC9"/>
    <w:rsid w:val="00EA2576"/>
    <w:rsid w:val="00EA25B8"/>
    <w:rsid w:val="00EA2A13"/>
    <w:rsid w:val="00EA3860"/>
    <w:rsid w:val="00EA3F87"/>
    <w:rsid w:val="00EA44F0"/>
    <w:rsid w:val="00EA4A16"/>
    <w:rsid w:val="00EA4F1B"/>
    <w:rsid w:val="00EA5B03"/>
    <w:rsid w:val="00EA5C82"/>
    <w:rsid w:val="00EA6FCF"/>
    <w:rsid w:val="00EB1B22"/>
    <w:rsid w:val="00EB28D1"/>
    <w:rsid w:val="00EB355E"/>
    <w:rsid w:val="00EB3897"/>
    <w:rsid w:val="00EB3CCA"/>
    <w:rsid w:val="00EB49D5"/>
    <w:rsid w:val="00EB50B2"/>
    <w:rsid w:val="00EB5B87"/>
    <w:rsid w:val="00EB5CD7"/>
    <w:rsid w:val="00EB6866"/>
    <w:rsid w:val="00EB7915"/>
    <w:rsid w:val="00EB79F0"/>
    <w:rsid w:val="00EB7DB2"/>
    <w:rsid w:val="00EC0F9B"/>
    <w:rsid w:val="00EC1079"/>
    <w:rsid w:val="00EC1AE0"/>
    <w:rsid w:val="00EC1BAB"/>
    <w:rsid w:val="00EC29F3"/>
    <w:rsid w:val="00EC2ED4"/>
    <w:rsid w:val="00EC37D6"/>
    <w:rsid w:val="00EC4B3B"/>
    <w:rsid w:val="00EC4D87"/>
    <w:rsid w:val="00EC65A1"/>
    <w:rsid w:val="00EC7386"/>
    <w:rsid w:val="00EC7BB1"/>
    <w:rsid w:val="00ED054F"/>
    <w:rsid w:val="00ED1441"/>
    <w:rsid w:val="00ED17B0"/>
    <w:rsid w:val="00ED1B61"/>
    <w:rsid w:val="00ED1F12"/>
    <w:rsid w:val="00ED25B9"/>
    <w:rsid w:val="00ED265E"/>
    <w:rsid w:val="00ED2966"/>
    <w:rsid w:val="00ED2C2F"/>
    <w:rsid w:val="00ED2FE0"/>
    <w:rsid w:val="00ED41D4"/>
    <w:rsid w:val="00ED4481"/>
    <w:rsid w:val="00ED5662"/>
    <w:rsid w:val="00ED5890"/>
    <w:rsid w:val="00ED741A"/>
    <w:rsid w:val="00ED74D9"/>
    <w:rsid w:val="00ED79E1"/>
    <w:rsid w:val="00ED7BFC"/>
    <w:rsid w:val="00EE01C0"/>
    <w:rsid w:val="00EE0421"/>
    <w:rsid w:val="00EE0629"/>
    <w:rsid w:val="00EE062D"/>
    <w:rsid w:val="00EE15E3"/>
    <w:rsid w:val="00EE17CE"/>
    <w:rsid w:val="00EE185F"/>
    <w:rsid w:val="00EE1917"/>
    <w:rsid w:val="00EE1976"/>
    <w:rsid w:val="00EE1C94"/>
    <w:rsid w:val="00EE1D4A"/>
    <w:rsid w:val="00EE2412"/>
    <w:rsid w:val="00EE2482"/>
    <w:rsid w:val="00EE2B2A"/>
    <w:rsid w:val="00EE3CC5"/>
    <w:rsid w:val="00EE40C0"/>
    <w:rsid w:val="00EE47EE"/>
    <w:rsid w:val="00EE50FB"/>
    <w:rsid w:val="00EE711F"/>
    <w:rsid w:val="00EE7124"/>
    <w:rsid w:val="00EE71C8"/>
    <w:rsid w:val="00EE71CB"/>
    <w:rsid w:val="00EF13DD"/>
    <w:rsid w:val="00EF1743"/>
    <w:rsid w:val="00EF1794"/>
    <w:rsid w:val="00EF1CCA"/>
    <w:rsid w:val="00EF1E06"/>
    <w:rsid w:val="00EF1F95"/>
    <w:rsid w:val="00EF2DDD"/>
    <w:rsid w:val="00EF328B"/>
    <w:rsid w:val="00EF3BF4"/>
    <w:rsid w:val="00EF44BD"/>
    <w:rsid w:val="00EF4924"/>
    <w:rsid w:val="00EF52BE"/>
    <w:rsid w:val="00EF5744"/>
    <w:rsid w:val="00EF5C41"/>
    <w:rsid w:val="00EF7143"/>
    <w:rsid w:val="00EF74B5"/>
    <w:rsid w:val="00EF7948"/>
    <w:rsid w:val="00F00A8F"/>
    <w:rsid w:val="00F00ADD"/>
    <w:rsid w:val="00F01609"/>
    <w:rsid w:val="00F01AD0"/>
    <w:rsid w:val="00F01ECB"/>
    <w:rsid w:val="00F0445C"/>
    <w:rsid w:val="00F04CF2"/>
    <w:rsid w:val="00F05840"/>
    <w:rsid w:val="00F05E0B"/>
    <w:rsid w:val="00F05E9D"/>
    <w:rsid w:val="00F05F64"/>
    <w:rsid w:val="00F06494"/>
    <w:rsid w:val="00F06A20"/>
    <w:rsid w:val="00F06BA2"/>
    <w:rsid w:val="00F07377"/>
    <w:rsid w:val="00F07587"/>
    <w:rsid w:val="00F078E8"/>
    <w:rsid w:val="00F1179C"/>
    <w:rsid w:val="00F118BA"/>
    <w:rsid w:val="00F11DBB"/>
    <w:rsid w:val="00F11E89"/>
    <w:rsid w:val="00F130D8"/>
    <w:rsid w:val="00F13529"/>
    <w:rsid w:val="00F1443F"/>
    <w:rsid w:val="00F14875"/>
    <w:rsid w:val="00F14BC1"/>
    <w:rsid w:val="00F14E35"/>
    <w:rsid w:val="00F156C2"/>
    <w:rsid w:val="00F170E5"/>
    <w:rsid w:val="00F1756B"/>
    <w:rsid w:val="00F17684"/>
    <w:rsid w:val="00F179E2"/>
    <w:rsid w:val="00F17EF5"/>
    <w:rsid w:val="00F2014E"/>
    <w:rsid w:val="00F21F2D"/>
    <w:rsid w:val="00F22346"/>
    <w:rsid w:val="00F22546"/>
    <w:rsid w:val="00F225D3"/>
    <w:rsid w:val="00F229CB"/>
    <w:rsid w:val="00F22C0E"/>
    <w:rsid w:val="00F2336D"/>
    <w:rsid w:val="00F234E5"/>
    <w:rsid w:val="00F25DAC"/>
    <w:rsid w:val="00F260CE"/>
    <w:rsid w:val="00F261E1"/>
    <w:rsid w:val="00F26C2D"/>
    <w:rsid w:val="00F26FC6"/>
    <w:rsid w:val="00F3074D"/>
    <w:rsid w:val="00F30A43"/>
    <w:rsid w:val="00F31585"/>
    <w:rsid w:val="00F316DE"/>
    <w:rsid w:val="00F31CC6"/>
    <w:rsid w:val="00F3218A"/>
    <w:rsid w:val="00F32296"/>
    <w:rsid w:val="00F323D8"/>
    <w:rsid w:val="00F32908"/>
    <w:rsid w:val="00F33C5B"/>
    <w:rsid w:val="00F34986"/>
    <w:rsid w:val="00F35063"/>
    <w:rsid w:val="00F35836"/>
    <w:rsid w:val="00F35B4E"/>
    <w:rsid w:val="00F36896"/>
    <w:rsid w:val="00F368A0"/>
    <w:rsid w:val="00F36A04"/>
    <w:rsid w:val="00F372A2"/>
    <w:rsid w:val="00F37737"/>
    <w:rsid w:val="00F37BE5"/>
    <w:rsid w:val="00F37FF3"/>
    <w:rsid w:val="00F40028"/>
    <w:rsid w:val="00F403DD"/>
    <w:rsid w:val="00F408DD"/>
    <w:rsid w:val="00F40A3F"/>
    <w:rsid w:val="00F40C79"/>
    <w:rsid w:val="00F40F77"/>
    <w:rsid w:val="00F4138B"/>
    <w:rsid w:val="00F41B64"/>
    <w:rsid w:val="00F4222E"/>
    <w:rsid w:val="00F4238F"/>
    <w:rsid w:val="00F434A5"/>
    <w:rsid w:val="00F43B39"/>
    <w:rsid w:val="00F4483C"/>
    <w:rsid w:val="00F44882"/>
    <w:rsid w:val="00F45005"/>
    <w:rsid w:val="00F4532A"/>
    <w:rsid w:val="00F458E3"/>
    <w:rsid w:val="00F45B0A"/>
    <w:rsid w:val="00F464B7"/>
    <w:rsid w:val="00F46B76"/>
    <w:rsid w:val="00F47030"/>
    <w:rsid w:val="00F471F1"/>
    <w:rsid w:val="00F47B56"/>
    <w:rsid w:val="00F50277"/>
    <w:rsid w:val="00F50331"/>
    <w:rsid w:val="00F51618"/>
    <w:rsid w:val="00F51959"/>
    <w:rsid w:val="00F5326F"/>
    <w:rsid w:val="00F534F7"/>
    <w:rsid w:val="00F53905"/>
    <w:rsid w:val="00F54897"/>
    <w:rsid w:val="00F54903"/>
    <w:rsid w:val="00F54F86"/>
    <w:rsid w:val="00F55921"/>
    <w:rsid w:val="00F57208"/>
    <w:rsid w:val="00F57708"/>
    <w:rsid w:val="00F57B59"/>
    <w:rsid w:val="00F60060"/>
    <w:rsid w:val="00F60D22"/>
    <w:rsid w:val="00F6142F"/>
    <w:rsid w:val="00F61BC9"/>
    <w:rsid w:val="00F61DE1"/>
    <w:rsid w:val="00F61E57"/>
    <w:rsid w:val="00F629A5"/>
    <w:rsid w:val="00F634E2"/>
    <w:rsid w:val="00F640D5"/>
    <w:rsid w:val="00F64587"/>
    <w:rsid w:val="00F646C1"/>
    <w:rsid w:val="00F651C0"/>
    <w:rsid w:val="00F653D9"/>
    <w:rsid w:val="00F65B30"/>
    <w:rsid w:val="00F65D83"/>
    <w:rsid w:val="00F66B52"/>
    <w:rsid w:val="00F66E05"/>
    <w:rsid w:val="00F66F8D"/>
    <w:rsid w:val="00F67A90"/>
    <w:rsid w:val="00F67B18"/>
    <w:rsid w:val="00F700E8"/>
    <w:rsid w:val="00F71069"/>
    <w:rsid w:val="00F71AC5"/>
    <w:rsid w:val="00F71B87"/>
    <w:rsid w:val="00F73C37"/>
    <w:rsid w:val="00F74879"/>
    <w:rsid w:val="00F74D28"/>
    <w:rsid w:val="00F74F58"/>
    <w:rsid w:val="00F75562"/>
    <w:rsid w:val="00F75B2D"/>
    <w:rsid w:val="00F75D73"/>
    <w:rsid w:val="00F766B6"/>
    <w:rsid w:val="00F767AB"/>
    <w:rsid w:val="00F771F1"/>
    <w:rsid w:val="00F77343"/>
    <w:rsid w:val="00F77F18"/>
    <w:rsid w:val="00F80B63"/>
    <w:rsid w:val="00F817B4"/>
    <w:rsid w:val="00F8202C"/>
    <w:rsid w:val="00F822F6"/>
    <w:rsid w:val="00F82C82"/>
    <w:rsid w:val="00F82EDB"/>
    <w:rsid w:val="00F839AA"/>
    <w:rsid w:val="00F83C2F"/>
    <w:rsid w:val="00F83F2A"/>
    <w:rsid w:val="00F8512A"/>
    <w:rsid w:val="00F8588F"/>
    <w:rsid w:val="00F85BD1"/>
    <w:rsid w:val="00F85FF3"/>
    <w:rsid w:val="00F864B0"/>
    <w:rsid w:val="00F86A5F"/>
    <w:rsid w:val="00F87382"/>
    <w:rsid w:val="00F9006B"/>
    <w:rsid w:val="00F90162"/>
    <w:rsid w:val="00F903A1"/>
    <w:rsid w:val="00F907BE"/>
    <w:rsid w:val="00F90C99"/>
    <w:rsid w:val="00F91F7F"/>
    <w:rsid w:val="00F92B3C"/>
    <w:rsid w:val="00F9354E"/>
    <w:rsid w:val="00F94281"/>
    <w:rsid w:val="00F955EB"/>
    <w:rsid w:val="00F95837"/>
    <w:rsid w:val="00F9592B"/>
    <w:rsid w:val="00F95A3C"/>
    <w:rsid w:val="00F95E7C"/>
    <w:rsid w:val="00F96355"/>
    <w:rsid w:val="00F96D9D"/>
    <w:rsid w:val="00F96F46"/>
    <w:rsid w:val="00F979AB"/>
    <w:rsid w:val="00FA0585"/>
    <w:rsid w:val="00FA108A"/>
    <w:rsid w:val="00FA2275"/>
    <w:rsid w:val="00FA2A7F"/>
    <w:rsid w:val="00FA2B35"/>
    <w:rsid w:val="00FA2C9B"/>
    <w:rsid w:val="00FA2D58"/>
    <w:rsid w:val="00FA2EE3"/>
    <w:rsid w:val="00FA3BF0"/>
    <w:rsid w:val="00FA4956"/>
    <w:rsid w:val="00FA496F"/>
    <w:rsid w:val="00FA4A44"/>
    <w:rsid w:val="00FA5F95"/>
    <w:rsid w:val="00FA6A79"/>
    <w:rsid w:val="00FA7333"/>
    <w:rsid w:val="00FA7D16"/>
    <w:rsid w:val="00FA7F7E"/>
    <w:rsid w:val="00FB0296"/>
    <w:rsid w:val="00FB08A0"/>
    <w:rsid w:val="00FB12F1"/>
    <w:rsid w:val="00FB1501"/>
    <w:rsid w:val="00FB1AEB"/>
    <w:rsid w:val="00FB1BBF"/>
    <w:rsid w:val="00FB1E33"/>
    <w:rsid w:val="00FB20E2"/>
    <w:rsid w:val="00FB22CB"/>
    <w:rsid w:val="00FB238F"/>
    <w:rsid w:val="00FB253E"/>
    <w:rsid w:val="00FB2619"/>
    <w:rsid w:val="00FB2993"/>
    <w:rsid w:val="00FB2AD8"/>
    <w:rsid w:val="00FB2AE2"/>
    <w:rsid w:val="00FB2AE7"/>
    <w:rsid w:val="00FB342E"/>
    <w:rsid w:val="00FB3801"/>
    <w:rsid w:val="00FB384A"/>
    <w:rsid w:val="00FB4169"/>
    <w:rsid w:val="00FB4BC6"/>
    <w:rsid w:val="00FB56C2"/>
    <w:rsid w:val="00FB5B86"/>
    <w:rsid w:val="00FB5FF6"/>
    <w:rsid w:val="00FB61B4"/>
    <w:rsid w:val="00FB667A"/>
    <w:rsid w:val="00FB66B8"/>
    <w:rsid w:val="00FB685D"/>
    <w:rsid w:val="00FB691B"/>
    <w:rsid w:val="00FB6DF5"/>
    <w:rsid w:val="00FB727A"/>
    <w:rsid w:val="00FB7507"/>
    <w:rsid w:val="00FB7987"/>
    <w:rsid w:val="00FB7DB7"/>
    <w:rsid w:val="00FC1377"/>
    <w:rsid w:val="00FC1420"/>
    <w:rsid w:val="00FC2793"/>
    <w:rsid w:val="00FC2FED"/>
    <w:rsid w:val="00FC37DE"/>
    <w:rsid w:val="00FC3A66"/>
    <w:rsid w:val="00FC3DF4"/>
    <w:rsid w:val="00FC5742"/>
    <w:rsid w:val="00FC62BD"/>
    <w:rsid w:val="00FC67C7"/>
    <w:rsid w:val="00FC6943"/>
    <w:rsid w:val="00FC74AE"/>
    <w:rsid w:val="00FC7AD3"/>
    <w:rsid w:val="00FC7E74"/>
    <w:rsid w:val="00FD005B"/>
    <w:rsid w:val="00FD0260"/>
    <w:rsid w:val="00FD1105"/>
    <w:rsid w:val="00FD1ED2"/>
    <w:rsid w:val="00FD2C73"/>
    <w:rsid w:val="00FD37E8"/>
    <w:rsid w:val="00FD3A83"/>
    <w:rsid w:val="00FD3ABE"/>
    <w:rsid w:val="00FD3B1C"/>
    <w:rsid w:val="00FD4FC2"/>
    <w:rsid w:val="00FD5A9A"/>
    <w:rsid w:val="00FD5ED6"/>
    <w:rsid w:val="00FD61B9"/>
    <w:rsid w:val="00FD6342"/>
    <w:rsid w:val="00FD7097"/>
    <w:rsid w:val="00FD72D7"/>
    <w:rsid w:val="00FD7474"/>
    <w:rsid w:val="00FE0280"/>
    <w:rsid w:val="00FE0814"/>
    <w:rsid w:val="00FE0882"/>
    <w:rsid w:val="00FE0E3C"/>
    <w:rsid w:val="00FE22CB"/>
    <w:rsid w:val="00FE2345"/>
    <w:rsid w:val="00FE2F6A"/>
    <w:rsid w:val="00FE3387"/>
    <w:rsid w:val="00FE3CB9"/>
    <w:rsid w:val="00FE3D15"/>
    <w:rsid w:val="00FE3F8F"/>
    <w:rsid w:val="00FE4050"/>
    <w:rsid w:val="00FE51CA"/>
    <w:rsid w:val="00FE5E1D"/>
    <w:rsid w:val="00FE6066"/>
    <w:rsid w:val="00FE62D0"/>
    <w:rsid w:val="00FE6C86"/>
    <w:rsid w:val="00FF0E21"/>
    <w:rsid w:val="00FF1023"/>
    <w:rsid w:val="00FF19A5"/>
    <w:rsid w:val="00FF2BE6"/>
    <w:rsid w:val="00FF2E78"/>
    <w:rsid w:val="00FF323A"/>
    <w:rsid w:val="00FF3A4D"/>
    <w:rsid w:val="00FF4D1A"/>
    <w:rsid w:val="00FF4DEB"/>
    <w:rsid w:val="00FF4E91"/>
    <w:rsid w:val="00FF4F93"/>
    <w:rsid w:val="00FF5051"/>
    <w:rsid w:val="00FF57B1"/>
    <w:rsid w:val="00FF58D9"/>
    <w:rsid w:val="00FF5DF3"/>
    <w:rsid w:val="00FF7259"/>
    <w:rsid w:val="01A38923"/>
    <w:rsid w:val="02462149"/>
    <w:rsid w:val="02E5246B"/>
    <w:rsid w:val="038B73E0"/>
    <w:rsid w:val="040B5D92"/>
    <w:rsid w:val="04B596B0"/>
    <w:rsid w:val="0559BAC8"/>
    <w:rsid w:val="057DC20B"/>
    <w:rsid w:val="05B37367"/>
    <w:rsid w:val="06113935"/>
    <w:rsid w:val="06758421"/>
    <w:rsid w:val="06B9396F"/>
    <w:rsid w:val="06F5EEC4"/>
    <w:rsid w:val="0751A975"/>
    <w:rsid w:val="075D5A6B"/>
    <w:rsid w:val="07E16096"/>
    <w:rsid w:val="0800F74C"/>
    <w:rsid w:val="0822E538"/>
    <w:rsid w:val="08824CD4"/>
    <w:rsid w:val="092A2874"/>
    <w:rsid w:val="099BEA0C"/>
    <w:rsid w:val="09C09C1C"/>
    <w:rsid w:val="09C7E28F"/>
    <w:rsid w:val="0B92261C"/>
    <w:rsid w:val="0C9A06C7"/>
    <w:rsid w:val="0CC82278"/>
    <w:rsid w:val="0CE0C682"/>
    <w:rsid w:val="0E73B987"/>
    <w:rsid w:val="0FF20333"/>
    <w:rsid w:val="102F4F1D"/>
    <w:rsid w:val="11AFE49B"/>
    <w:rsid w:val="1279A901"/>
    <w:rsid w:val="156D81C4"/>
    <w:rsid w:val="156FDE92"/>
    <w:rsid w:val="157ABD78"/>
    <w:rsid w:val="15A2148B"/>
    <w:rsid w:val="1612FBA2"/>
    <w:rsid w:val="16B78CBD"/>
    <w:rsid w:val="1758DE21"/>
    <w:rsid w:val="19520CFD"/>
    <w:rsid w:val="199875DE"/>
    <w:rsid w:val="19C7F3D7"/>
    <w:rsid w:val="1A612DDB"/>
    <w:rsid w:val="1A8B014B"/>
    <w:rsid w:val="1B391432"/>
    <w:rsid w:val="1D52B964"/>
    <w:rsid w:val="1DC3A5F5"/>
    <w:rsid w:val="1DEC65DD"/>
    <w:rsid w:val="1E643985"/>
    <w:rsid w:val="1E70B4F4"/>
    <w:rsid w:val="1EB01E9B"/>
    <w:rsid w:val="1F8DC84A"/>
    <w:rsid w:val="202EB775"/>
    <w:rsid w:val="213754CE"/>
    <w:rsid w:val="228C3E98"/>
    <w:rsid w:val="2442CD4B"/>
    <w:rsid w:val="248A026E"/>
    <w:rsid w:val="249A2CEF"/>
    <w:rsid w:val="2522111E"/>
    <w:rsid w:val="2680DEAA"/>
    <w:rsid w:val="2735481E"/>
    <w:rsid w:val="2779931E"/>
    <w:rsid w:val="27CDD7A5"/>
    <w:rsid w:val="2855B412"/>
    <w:rsid w:val="28B7472D"/>
    <w:rsid w:val="28C258E7"/>
    <w:rsid w:val="28CCA636"/>
    <w:rsid w:val="2A983700"/>
    <w:rsid w:val="2C21F002"/>
    <w:rsid w:val="2C26338F"/>
    <w:rsid w:val="2C72B262"/>
    <w:rsid w:val="2C79074B"/>
    <w:rsid w:val="2C8C1677"/>
    <w:rsid w:val="2DADA902"/>
    <w:rsid w:val="2E9BA2C3"/>
    <w:rsid w:val="2F04AD8F"/>
    <w:rsid w:val="2F258F8F"/>
    <w:rsid w:val="2F763D59"/>
    <w:rsid w:val="31567189"/>
    <w:rsid w:val="31C66706"/>
    <w:rsid w:val="31F65A31"/>
    <w:rsid w:val="32F8FB2D"/>
    <w:rsid w:val="332A58E6"/>
    <w:rsid w:val="34130723"/>
    <w:rsid w:val="34213D91"/>
    <w:rsid w:val="34F1BBEA"/>
    <w:rsid w:val="34F8CE81"/>
    <w:rsid w:val="350296BD"/>
    <w:rsid w:val="356AE040"/>
    <w:rsid w:val="35C30863"/>
    <w:rsid w:val="36863738"/>
    <w:rsid w:val="3764E759"/>
    <w:rsid w:val="38A927FC"/>
    <w:rsid w:val="3905D78F"/>
    <w:rsid w:val="391F4F51"/>
    <w:rsid w:val="39AE25C6"/>
    <w:rsid w:val="3CFCCDCF"/>
    <w:rsid w:val="3D11F709"/>
    <w:rsid w:val="3D247DCD"/>
    <w:rsid w:val="3DFFD35B"/>
    <w:rsid w:val="3E61D5D1"/>
    <w:rsid w:val="3EA4E393"/>
    <w:rsid w:val="3F3413E8"/>
    <w:rsid w:val="40259088"/>
    <w:rsid w:val="40C37C7A"/>
    <w:rsid w:val="40D24269"/>
    <w:rsid w:val="41BB857F"/>
    <w:rsid w:val="41C6067C"/>
    <w:rsid w:val="41F43557"/>
    <w:rsid w:val="421FAA2B"/>
    <w:rsid w:val="42481ED7"/>
    <w:rsid w:val="43B7C4D8"/>
    <w:rsid w:val="43E312BB"/>
    <w:rsid w:val="44D1A8CF"/>
    <w:rsid w:val="46685E84"/>
    <w:rsid w:val="480F50D2"/>
    <w:rsid w:val="484549A8"/>
    <w:rsid w:val="48DFE163"/>
    <w:rsid w:val="4BC9CA37"/>
    <w:rsid w:val="4CAB7FA0"/>
    <w:rsid w:val="4D5AD4EE"/>
    <w:rsid w:val="4DA624D1"/>
    <w:rsid w:val="4E06B48C"/>
    <w:rsid w:val="4E5D3D7A"/>
    <w:rsid w:val="4F30CB6E"/>
    <w:rsid w:val="5166FCB2"/>
    <w:rsid w:val="516E4EBB"/>
    <w:rsid w:val="5181EA65"/>
    <w:rsid w:val="51C649DC"/>
    <w:rsid w:val="5227578E"/>
    <w:rsid w:val="527240E1"/>
    <w:rsid w:val="52C8A01D"/>
    <w:rsid w:val="532990E8"/>
    <w:rsid w:val="5433EB87"/>
    <w:rsid w:val="5433FE02"/>
    <w:rsid w:val="56518F4D"/>
    <w:rsid w:val="5698E8EF"/>
    <w:rsid w:val="56D7EB91"/>
    <w:rsid w:val="56EC6107"/>
    <w:rsid w:val="57058964"/>
    <w:rsid w:val="57C37D01"/>
    <w:rsid w:val="584B7C00"/>
    <w:rsid w:val="58761BA2"/>
    <w:rsid w:val="588D8848"/>
    <w:rsid w:val="58B1E31F"/>
    <w:rsid w:val="58DD98CE"/>
    <w:rsid w:val="58E18265"/>
    <w:rsid w:val="593F3EF3"/>
    <w:rsid w:val="595B34F4"/>
    <w:rsid w:val="595B6361"/>
    <w:rsid w:val="59A924AE"/>
    <w:rsid w:val="5A2958A9"/>
    <w:rsid w:val="5A3D2A26"/>
    <w:rsid w:val="5B88DE57"/>
    <w:rsid w:val="5CC50B3D"/>
    <w:rsid w:val="5CCB048C"/>
    <w:rsid w:val="5CDF939B"/>
    <w:rsid w:val="5D4D2536"/>
    <w:rsid w:val="5D5B6FA3"/>
    <w:rsid w:val="5DFB93C4"/>
    <w:rsid w:val="5FAE8077"/>
    <w:rsid w:val="5FD20D82"/>
    <w:rsid w:val="5FF663E0"/>
    <w:rsid w:val="6032B392"/>
    <w:rsid w:val="606BEF5D"/>
    <w:rsid w:val="6133172A"/>
    <w:rsid w:val="6249F981"/>
    <w:rsid w:val="624B7D81"/>
    <w:rsid w:val="62530791"/>
    <w:rsid w:val="63119BCA"/>
    <w:rsid w:val="634D7643"/>
    <w:rsid w:val="639482B5"/>
    <w:rsid w:val="63C6E4EC"/>
    <w:rsid w:val="63F30E27"/>
    <w:rsid w:val="642A5EF0"/>
    <w:rsid w:val="64850AF0"/>
    <w:rsid w:val="64A248A9"/>
    <w:rsid w:val="65837B15"/>
    <w:rsid w:val="65FD8707"/>
    <w:rsid w:val="660394D0"/>
    <w:rsid w:val="66582407"/>
    <w:rsid w:val="668AC5F2"/>
    <w:rsid w:val="66DFEA3F"/>
    <w:rsid w:val="66FE85AE"/>
    <w:rsid w:val="671B87D9"/>
    <w:rsid w:val="67F248A1"/>
    <w:rsid w:val="67F647C4"/>
    <w:rsid w:val="6911EDBA"/>
    <w:rsid w:val="691E5C3A"/>
    <w:rsid w:val="69B34586"/>
    <w:rsid w:val="69E77F8B"/>
    <w:rsid w:val="6BCBBD7E"/>
    <w:rsid w:val="6BD2C97E"/>
    <w:rsid w:val="6C16EAC6"/>
    <w:rsid w:val="6CD55C21"/>
    <w:rsid w:val="6D1EE0CC"/>
    <w:rsid w:val="6DF20140"/>
    <w:rsid w:val="6FFFE4BA"/>
    <w:rsid w:val="71C12820"/>
    <w:rsid w:val="72850054"/>
    <w:rsid w:val="730BAA77"/>
    <w:rsid w:val="73223CFB"/>
    <w:rsid w:val="74E86327"/>
    <w:rsid w:val="75DC95B5"/>
    <w:rsid w:val="7734C3B8"/>
    <w:rsid w:val="780B24AE"/>
    <w:rsid w:val="78B275C9"/>
    <w:rsid w:val="78E99DCD"/>
    <w:rsid w:val="7A268DD7"/>
    <w:rsid w:val="7ACFBB07"/>
    <w:rsid w:val="7B3862C0"/>
    <w:rsid w:val="7B4ABFB1"/>
    <w:rsid w:val="7B804B59"/>
    <w:rsid w:val="7CAA72CD"/>
    <w:rsid w:val="7DE7A79A"/>
    <w:rsid w:val="7E53A6AC"/>
    <w:rsid w:val="7EE4E1D6"/>
    <w:rsid w:val="7F127FA9"/>
    <w:rsid w:val="7F6AD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B12BE"/>
  <w15:docId w15:val="{8B86B367-4B43-46C6-A035-B3ADCC6F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72E"/>
    <w:pPr>
      <w:spacing w:line="360" w:lineRule="auto"/>
      <w:jc w:val="both"/>
    </w:pPr>
    <w:rPr>
      <w:rFonts w:ascii="Times New Roman" w:eastAsia="Times New Roman" w:hAnsi="Times New Roman" w:cs="Times New Roman"/>
      <w:sz w:val="26"/>
      <w:lang w:val="vi"/>
    </w:rPr>
  </w:style>
  <w:style w:type="paragraph" w:styleId="Heading1">
    <w:name w:val="heading 1"/>
    <w:basedOn w:val="Normal"/>
    <w:link w:val="Heading1Char"/>
    <w:uiPriority w:val="9"/>
    <w:qFormat/>
    <w:rsid w:val="007310C5"/>
    <w:pPr>
      <w:numPr>
        <w:numId w:val="2"/>
      </w:numPr>
      <w:jc w:val="center"/>
      <w:outlineLvl w:val="0"/>
    </w:pPr>
    <w:rPr>
      <w:b/>
      <w:bCs/>
      <w:sz w:val="32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676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051"/>
    <w:pPr>
      <w:keepNext/>
      <w:keepLines/>
      <w:numPr>
        <w:ilvl w:val="2"/>
        <w:numId w:val="2"/>
      </w:numPr>
      <w:spacing w:before="4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85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31BF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4709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10"/>
      <w:ind w:left="841"/>
    </w:pPr>
    <w:rPr>
      <w:b/>
      <w:bCs/>
      <w:szCs w:val="26"/>
    </w:rPr>
  </w:style>
  <w:style w:type="paragraph" w:styleId="TOC2">
    <w:name w:val="toc 2"/>
    <w:basedOn w:val="Normal"/>
    <w:uiPriority w:val="39"/>
    <w:qFormat/>
    <w:rsid w:val="00D95B39"/>
    <w:pPr>
      <w:spacing w:before="80"/>
      <w:ind w:left="841"/>
    </w:pPr>
    <w:rPr>
      <w:b/>
      <w:bCs/>
    </w:rPr>
  </w:style>
  <w:style w:type="paragraph" w:styleId="TOC3">
    <w:name w:val="toc 3"/>
    <w:basedOn w:val="Normal"/>
    <w:uiPriority w:val="39"/>
    <w:qFormat/>
    <w:rsid w:val="00D95B39"/>
    <w:pPr>
      <w:spacing w:before="210"/>
      <w:ind w:left="1316" w:hanging="260"/>
    </w:pPr>
    <w:rPr>
      <w:b/>
      <w:bCs/>
      <w:i/>
      <w:szCs w:val="26"/>
    </w:rPr>
  </w:style>
  <w:style w:type="paragraph" w:styleId="TOC4">
    <w:name w:val="toc 4"/>
    <w:basedOn w:val="Normal"/>
    <w:uiPriority w:val="39"/>
    <w:qFormat/>
    <w:pPr>
      <w:spacing w:before="210"/>
      <w:ind w:left="1741" w:hanging="455"/>
    </w:pPr>
    <w:rPr>
      <w:szCs w:val="26"/>
    </w:rPr>
  </w:style>
  <w:style w:type="paragraph" w:styleId="BodyText">
    <w:name w:val="Body Text"/>
    <w:basedOn w:val="Normal"/>
    <w:link w:val="BodyTextChar"/>
    <w:uiPriority w:val="1"/>
    <w:qFormat/>
    <w:rsid w:val="00044533"/>
    <w:pPr>
      <w:jc w:val="left"/>
    </w:pPr>
    <w:rPr>
      <w:szCs w:val="26"/>
    </w:rPr>
  </w:style>
  <w:style w:type="paragraph" w:styleId="Title">
    <w:name w:val="Title"/>
    <w:basedOn w:val="Normal"/>
    <w:link w:val="TitleChar"/>
    <w:uiPriority w:val="10"/>
    <w:qFormat/>
    <w:pPr>
      <w:spacing w:before="305"/>
      <w:ind w:left="263" w:right="810"/>
      <w:jc w:val="center"/>
    </w:pPr>
    <w:rPr>
      <w:b/>
      <w:bCs/>
      <w:sz w:val="33"/>
      <w:szCs w:val="33"/>
    </w:rPr>
  </w:style>
  <w:style w:type="paragraph" w:styleId="ListParagraph">
    <w:name w:val="List Paragraph"/>
    <w:basedOn w:val="Normal"/>
    <w:uiPriority w:val="34"/>
    <w:qFormat/>
    <w:rsid w:val="000D7A1E"/>
    <w:pPr>
      <w:numPr>
        <w:numId w:val="1"/>
      </w:numPr>
      <w:tabs>
        <w:tab w:val="left" w:pos="57"/>
      </w:tabs>
    </w:p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657BFA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657BFA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E91F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20676"/>
    <w:rPr>
      <w:rFonts w:ascii="Times New Roman" w:eastAsiaTheme="majorEastAsia" w:hAnsi="Times New Roman" w:cstheme="majorBidi"/>
      <w:b/>
      <w:sz w:val="26"/>
      <w:szCs w:val="26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BF3051"/>
    <w:rPr>
      <w:rFonts w:ascii="Times New Roman" w:eastAsiaTheme="majorEastAsia" w:hAnsi="Times New Roman" w:cstheme="majorBidi"/>
      <w:b/>
      <w:i/>
      <w:sz w:val="26"/>
      <w:szCs w:val="24"/>
      <w:lang w:val="vi"/>
    </w:rPr>
  </w:style>
  <w:style w:type="paragraph" w:styleId="Header">
    <w:name w:val="header"/>
    <w:basedOn w:val="Normal"/>
    <w:link w:val="HeaderChar"/>
    <w:uiPriority w:val="99"/>
    <w:unhideWhenUsed/>
    <w:rsid w:val="00115D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5DEB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115D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DEB"/>
    <w:rPr>
      <w:rFonts w:ascii="Times New Roman" w:eastAsia="Times New Roman" w:hAnsi="Times New Roman" w:cs="Times New Roman"/>
      <w:lang w:val="vi"/>
    </w:rPr>
  </w:style>
  <w:style w:type="paragraph" w:styleId="NoSpacing">
    <w:name w:val="No Spacing"/>
    <w:uiPriority w:val="1"/>
    <w:qFormat/>
    <w:rsid w:val="003030A8"/>
    <w:pPr>
      <w:jc w:val="both"/>
    </w:pPr>
    <w:rPr>
      <w:rFonts w:ascii="Times New Roman" w:eastAsia="Times New Roman" w:hAnsi="Times New Roman" w:cs="Times New Roman"/>
      <w:sz w:val="26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A76885"/>
    <w:rPr>
      <w:rFonts w:ascii="Times New Roman" w:eastAsiaTheme="majorEastAsia" w:hAnsi="Times New Roman" w:cstheme="majorBidi"/>
      <w:i/>
      <w:iCs/>
      <w:sz w:val="26"/>
      <w:lang w:val="vi"/>
    </w:rPr>
  </w:style>
  <w:style w:type="paragraph" w:styleId="NormalWeb">
    <w:name w:val="Normal (Web)"/>
    <w:basedOn w:val="Normal"/>
    <w:uiPriority w:val="99"/>
    <w:unhideWhenUsed/>
    <w:rsid w:val="00B372C1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C7A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A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7AD3"/>
    <w:rPr>
      <w:rFonts w:ascii="Times New Roman" w:eastAsia="Times New Roman" w:hAnsi="Times New Roman" w:cs="Times New Roman"/>
      <w:sz w:val="20"/>
      <w:szCs w:val="20"/>
      <w:lang w:val="v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A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7AD3"/>
    <w:rPr>
      <w:rFonts w:ascii="Times New Roman" w:eastAsia="Times New Roman" w:hAnsi="Times New Roman" w:cs="Times New Roman"/>
      <w:b/>
      <w:bCs/>
      <w:sz w:val="20"/>
      <w:szCs w:val="20"/>
      <w:lang w:val="v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D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D3"/>
    <w:rPr>
      <w:rFonts w:ascii="Segoe UI" w:eastAsia="Times New Roman" w:hAnsi="Segoe UI" w:cs="Segoe UI"/>
      <w:sz w:val="18"/>
      <w:szCs w:val="18"/>
      <w:lang w:val="vi"/>
    </w:rPr>
  </w:style>
  <w:style w:type="paragraph" w:styleId="Revision">
    <w:name w:val="Revision"/>
    <w:hidden/>
    <w:uiPriority w:val="99"/>
    <w:semiHidden/>
    <w:rsid w:val="00763935"/>
    <w:pPr>
      <w:widowControl/>
      <w:autoSpaceDE/>
      <w:autoSpaceDN/>
    </w:pPr>
    <w:rPr>
      <w:rFonts w:ascii="Times New Roman" w:eastAsia="Times New Roman" w:hAnsi="Times New Roman" w:cs="Times New Roman"/>
      <w:sz w:val="26"/>
      <w:lang w:val="vi"/>
    </w:rPr>
  </w:style>
  <w:style w:type="paragraph" w:styleId="Caption">
    <w:name w:val="caption"/>
    <w:basedOn w:val="Normal"/>
    <w:next w:val="Normal"/>
    <w:uiPriority w:val="35"/>
    <w:unhideWhenUsed/>
    <w:qFormat/>
    <w:rsid w:val="004731E4"/>
    <w:pPr>
      <w:spacing w:after="200" w:line="240" w:lineRule="auto"/>
      <w:jc w:val="center"/>
    </w:pPr>
    <w:rPr>
      <w:i/>
      <w:iCs/>
      <w:color w:val="808080" w:themeColor="background1" w:themeShade="80"/>
      <w:sz w:val="24"/>
      <w:szCs w:val="18"/>
    </w:rPr>
  </w:style>
  <w:style w:type="character" w:styleId="Strong">
    <w:name w:val="Strong"/>
    <w:basedOn w:val="DefaultParagraphFont"/>
    <w:uiPriority w:val="22"/>
    <w:qFormat/>
    <w:rsid w:val="00D43A87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DC6181"/>
  </w:style>
  <w:style w:type="character" w:styleId="FollowedHyperlink">
    <w:name w:val="FollowedHyperlink"/>
    <w:basedOn w:val="DefaultParagraphFont"/>
    <w:uiPriority w:val="99"/>
    <w:semiHidden/>
    <w:unhideWhenUsed/>
    <w:rsid w:val="00E43517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9430E"/>
    <w:rPr>
      <w:i/>
      <w:iCs/>
    </w:rPr>
  </w:style>
  <w:style w:type="table" w:styleId="TableGridLight">
    <w:name w:val="Grid Table Light"/>
    <w:basedOn w:val="TableNormal"/>
    <w:uiPriority w:val="40"/>
    <w:rsid w:val="003F0F02"/>
    <w:pPr>
      <w:widowControl/>
      <w:autoSpaceDE/>
      <w:autoSpaceDN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de">
    <w:name w:val="Code"/>
    <w:basedOn w:val="Normal"/>
    <w:qFormat/>
    <w:rsid w:val="001952A5"/>
    <w:pPr>
      <w:shd w:val="clear" w:color="auto" w:fill="EEECE1" w:themeFill="background2"/>
      <w:jc w:val="left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24A2A"/>
    <w:rPr>
      <w:color w:val="808080"/>
    </w:rPr>
  </w:style>
  <w:style w:type="character" w:customStyle="1" w:styleId="a-size-extra-large">
    <w:name w:val="a-size-extra-large"/>
    <w:basedOn w:val="DefaultParagraphFont"/>
    <w:rsid w:val="00C315B1"/>
  </w:style>
  <w:style w:type="character" w:customStyle="1" w:styleId="a-size-large">
    <w:name w:val="a-size-large"/>
    <w:basedOn w:val="DefaultParagraphFont"/>
    <w:rsid w:val="00C315B1"/>
  </w:style>
  <w:style w:type="paragraph" w:styleId="TOC5">
    <w:name w:val="toc 5"/>
    <w:basedOn w:val="Normal"/>
    <w:next w:val="Normal"/>
    <w:autoRedefine/>
    <w:uiPriority w:val="39"/>
    <w:unhideWhenUsed/>
    <w:rsid w:val="00F36A04"/>
    <w:pPr>
      <w:widowControl/>
      <w:autoSpaceDE/>
      <w:autoSpaceDN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F36A04"/>
    <w:pPr>
      <w:widowControl/>
      <w:autoSpaceDE/>
      <w:autoSpaceDN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F36A04"/>
    <w:pPr>
      <w:widowControl/>
      <w:autoSpaceDE/>
      <w:autoSpaceDN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F36A04"/>
    <w:pPr>
      <w:widowControl/>
      <w:autoSpaceDE/>
      <w:autoSpaceDN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F36A04"/>
    <w:pPr>
      <w:widowControl/>
      <w:autoSpaceDE/>
      <w:autoSpaceDN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320CC"/>
    <w:rPr>
      <w:color w:val="605E5C"/>
      <w:shd w:val="clear" w:color="auto" w:fill="E1DFDD"/>
    </w:rPr>
  </w:style>
  <w:style w:type="paragraph" w:customStyle="1" w:styleId="NormalSpace">
    <w:name w:val="NormalSpace"/>
    <w:basedOn w:val="Normal"/>
    <w:qFormat/>
    <w:rsid w:val="00DC5FED"/>
    <w:pPr>
      <w:ind w:firstLine="510"/>
    </w:pPr>
    <w:rPr>
      <w:lang w:val="en-US"/>
    </w:rPr>
  </w:style>
  <w:style w:type="character" w:customStyle="1" w:styleId="fontstyle01">
    <w:name w:val="fontstyle01"/>
    <w:basedOn w:val="DefaultParagraphFont"/>
    <w:rsid w:val="00172D01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7D702A"/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F955EB"/>
    <w:rPr>
      <w:rFonts w:ascii="Times New Roman" w:eastAsia="Times New Roman" w:hAnsi="Times New Roman" w:cs="Times New Roman"/>
      <w:b/>
      <w:bCs/>
      <w:sz w:val="33"/>
      <w:szCs w:val="33"/>
      <w:lang w:val="vi"/>
    </w:rPr>
  </w:style>
  <w:style w:type="table" w:styleId="PlainTable1">
    <w:name w:val="Plain Table 1"/>
    <w:basedOn w:val="TableNormal"/>
    <w:uiPriority w:val="41"/>
    <w:rsid w:val="008C4E8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131BF1"/>
    <w:rPr>
      <w:rFonts w:asciiTheme="majorHAnsi" w:eastAsiaTheme="majorEastAsia" w:hAnsiTheme="majorHAnsi" w:cstheme="majorBidi"/>
      <w:color w:val="365F91" w:themeColor="accent1" w:themeShade="BF"/>
      <w:sz w:val="26"/>
      <w:lang w:val="vi"/>
    </w:rPr>
  </w:style>
  <w:style w:type="character" w:customStyle="1" w:styleId="Heading6Char">
    <w:name w:val="Heading 6 Char"/>
    <w:basedOn w:val="DefaultParagraphFont"/>
    <w:link w:val="Heading6"/>
    <w:uiPriority w:val="9"/>
    <w:rsid w:val="00847090"/>
    <w:rPr>
      <w:rFonts w:asciiTheme="majorHAnsi" w:eastAsiaTheme="majorEastAsia" w:hAnsiTheme="majorHAnsi" w:cstheme="majorBidi"/>
      <w:color w:val="243F60" w:themeColor="accent1" w:themeShade="7F"/>
      <w:sz w:val="26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E11E29"/>
    <w:rPr>
      <w:rFonts w:ascii="Times New Roman" w:eastAsia="Times New Roman" w:hAnsi="Times New Roman" w:cs="Times New Roman"/>
      <w:b/>
      <w:bCs/>
      <w:sz w:val="32"/>
      <w:szCs w:val="26"/>
      <w:lang w:val="vi"/>
    </w:rPr>
  </w:style>
  <w:style w:type="character" w:styleId="UnresolvedMention">
    <w:name w:val="Unresolved Mention"/>
    <w:basedOn w:val="DefaultParagraphFont"/>
    <w:uiPriority w:val="99"/>
    <w:semiHidden/>
    <w:unhideWhenUsed/>
    <w:rsid w:val="00C45A7D"/>
    <w:rPr>
      <w:color w:val="605E5C"/>
      <w:shd w:val="clear" w:color="auto" w:fill="E1DFDD"/>
    </w:rPr>
  </w:style>
  <w:style w:type="paragraph" w:customStyle="1" w:styleId="ListSteps">
    <w:name w:val="List Steps"/>
    <w:basedOn w:val="Normal"/>
    <w:qFormat/>
    <w:rsid w:val="00DC2186"/>
    <w:pPr>
      <w:numPr>
        <w:numId w:val="4"/>
      </w:numPr>
      <w:tabs>
        <w:tab w:val="left" w:pos="0"/>
      </w:tabs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20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jc w:val="left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200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D2001"/>
    <w:rPr>
      <w:rFonts w:ascii="Courier New" w:eastAsia="Times New Roman" w:hAnsi="Courier New" w:cs="Courier New"/>
      <w:sz w:val="20"/>
      <w:szCs w:val="20"/>
    </w:rPr>
  </w:style>
  <w:style w:type="character" w:customStyle="1" w:styleId="first-token">
    <w:name w:val="first-token"/>
    <w:basedOn w:val="DefaultParagraphFont"/>
    <w:rsid w:val="00F4238F"/>
  </w:style>
  <w:style w:type="table" w:styleId="PlainTable3">
    <w:name w:val="Plain Table 3"/>
    <w:basedOn w:val="TableNormal"/>
    <w:uiPriority w:val="43"/>
    <w:rsid w:val="007C0CA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65B5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2C6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13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321850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0903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8554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688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579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2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85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892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3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6" w:color="auto"/>
                                <w:left w:val="single" w:sz="24" w:space="9" w:color="auto"/>
                                <w:bottom w:val="single" w:sz="24" w:space="6" w:color="auto"/>
                                <w:right w:val="single" w:sz="24" w:space="9" w:color="auto"/>
                              </w:divBdr>
                              <w:divsChild>
                                <w:div w:id="68783243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5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56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521041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96115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2969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767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08857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141488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0503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8908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13727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56244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53568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8892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3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075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18033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9541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014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999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4597644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2535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49019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611992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763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9749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76253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0031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1826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37952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42981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247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63017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4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07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11706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29039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72533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831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2234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6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71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8206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77344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53614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2756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8737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0811475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979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1465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46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05667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42989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80513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0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06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17549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87493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39945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2896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947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675123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889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3418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9479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63056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784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62005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11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Custom%20Office%20Templates\B&#225;o%20c&#225;o%20-%20&#272;&#7891;%20&#225;n%20-%20Upd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Git23</b:Tag>
    <b:SourceType>InternetSite</b:SourceType>
    <b:Guid>{CA74AAD7-65C0-4FA7-A147-069D188379B0}</b:Guid>
    <b:Title>Distributed database: CockroachDB</b:Title>
    <b:Year>2023</b:Year>
    <b:Author>
      <b:Author>
        <b:NameList>
          <b:Person>
            <b:Last>Nath</b:Last>
            <b:First>Githin</b:First>
          </b:Person>
        </b:NameList>
      </b:Author>
    </b:Author>
    <b:URL>https://www.linkedin.com/pulse/distributed-database-cockroachdb-githin-nath/</b:URL>
    <b:RefOrder>1</b:RefOrder>
  </b:Source>
  <b:Source>
    <b:Tag>Coc</b:Tag>
    <b:SourceType>InternetSite</b:SourceType>
    <b:Guid>{A436EB29-F7C6-4A84-9DCA-02A459C3B181}</b:Guid>
    <b:Title>Storage Layer</b:Title>
    <b:URL>https://www.cockroachlabs.com/docs/stable/architecture/storage-layer</b:URL>
    <b:Author>
      <b:Author>
        <b:NameList>
          <b:Person>
            <b:Last>CockroachDBLabs</b:Last>
          </b:Person>
        </b:NameList>
      </b:Author>
    </b:Author>
    <b:RefOrder>2</b:RefOrder>
  </b:Source>
  <b:Source>
    <b:Tag>Coc1</b:Tag>
    <b:SourceType>InternetSite</b:SourceType>
    <b:Guid>{04BF15E7-C18A-4145-8EF7-5C048720E9B0}</b:Guid>
    <b:Author>
      <b:Author>
        <b:NameList>
          <b:Person>
            <b:Last>CockroachDBLabs</b:Last>
          </b:Person>
        </b:NameList>
      </b:Author>
    </b:Author>
    <b:Title>Life of a Distributed Transaction</b:Title>
    <b:URL>https://www.cockroachlabs.com/docs/stable/architecture/life-of-a-distributed-transaction</b:URL>
    <b:RefOrder>3</b:RefOrder>
  </b:Source>
  <b:Source>
    <b:Tag>Coc2</b:Tag>
    <b:SourceType>InternetSite</b:SourceType>
    <b:Guid>{93A9255F-B72E-435E-B6FD-0B4F4B6732BD}</b:Guid>
    <b:Author>
      <b:Author>
        <b:NameList>
          <b:Person>
            <b:Last>CockroachDBLabs</b:Last>
          </b:Person>
        </b:NameList>
      </b:Author>
    </b:Author>
    <b:Title>Architecture Overview</b:Title>
    <b:URL>https://www.cockroachlabs.com/docs/stable/architecture/overview</b:URL>
    <b:RefOrder>4</b:RefOrder>
  </b:Source>
  <b:Source>
    <b:Tag>Coc3</b:Tag>
    <b:SourceType>InternetSite</b:SourceType>
    <b:Guid>{47BF0395-1F47-48E7-A151-42456C4084BD}</b:Guid>
    <b:Author>
      <b:Author>
        <b:NameList>
          <b:Person>
            <b:Last>CockroachDBLabs</b:Last>
          </b:Person>
        </b:NameList>
      </b:Author>
    </b:Author>
    <b:Title>CockroachDB in Comparison</b:Title>
    <b:URL>https://www.cockroachlabs.com/docs/stable/cockroachdb-in-comparison</b:URL>
    <b:RefOrder>5</b:RefOrder>
  </b:Source>
  <b:Source>
    <b:Tag>Coc4</b:Tag>
    <b:SourceType>InternetSite</b:SourceType>
    <b:Guid>{66F22E09-501D-4754-B5EF-579454D9820A}</b:Guid>
    <b:Author>
      <b:Author>
        <b:NameList>
          <b:Person>
            <b:Last>CockroachDBLabs</b:Last>
          </b:Person>
        </b:NameList>
      </b:Author>
    </b:Author>
    <b:Title>Why CockroachDB?</b:Title>
    <b:URL>https://www.cockroachlabs.com/docs/stable/why-cockroachdb</b:URL>
    <b:RefOrder>6</b:RefOrder>
  </b:Source>
  <b:Source>
    <b:Tag>Coc5</b:Tag>
    <b:SourceType>InternetSite</b:SourceType>
    <b:Guid>{B39011C2-264F-48ED-9B41-B4EFF1ED6592}</b:Guid>
    <b:Author>
      <b:Author>
        <b:NameList>
          <b:Person>
            <b:Last>CockroachDBLabs</b:Last>
          </b:Person>
        </b:NameList>
      </b:Author>
    </b:Author>
    <b:Title>Install CockroachDB on Windows</b:Title>
    <b:URL>https://www.cockroachlabs.com/docs/stable/install-cockroachdb-windows.html</b:URL>
    <b:RefOrder>7</b:RefOrder>
  </b:Source>
  <b:Source>
    <b:Tag>ORe</b:Tag>
    <b:SourceType>DocumentFromInternetSite</b:SourceType>
    <b:Guid>{114F7C27-9708-447F-8702-780F1912F539}</b:Guid>
    <b:Author>
      <b:Author>
        <b:NameList>
          <b:Person>
            <b:Last>O'Reilly</b:Last>
          </b:Person>
        </b:NameList>
      </b:Author>
    </b:Author>
    <b:Title>Chapter 1. Introduction to CockroachDB</b:Title>
    <b:URL>https://www.oreilly.com/library/view/cockroachdb-the-definitive/9781098100230/ch01.html</b:URL>
    <b:RefOrder>8</b:RefOrder>
  </b:Source>
  <b:Source>
    <b:Tag>Cas</b:Tag>
    <b:SourceType>DocumentFromInternetSite</b:SourceType>
    <b:Guid>{2B82CEBB-E22D-40B8-8710-7F34CE4C3A1B}</b:Guid>
    <b:Author>
      <b:Author>
        <b:NameList>
          <b:Person>
            <b:Last>McAllister</b:Last>
            <b:First>Cassie</b:First>
          </b:Person>
        </b:NameList>
      </b:Author>
    </b:Author>
    <b:Title>How Nightfall.ai simplified their architecture for metadata storage</b:Title>
    <b:URL>https://www.cockroachlabs.com/blog/metadata-storage-system-of-record/</b:URL>
    <b:RefOrder>9</b:RefOrder>
  </b:Source>
  <b:Source>
    <b:Tag>Dan</b:Tag>
    <b:SourceType>DocumentFromInternetSite</b:SourceType>
    <b:Guid>{FE0F4BEF-48EC-40EA-9C61-467FEC948189}</b:Guid>
    <b:Author>
      <b:Author>
        <b:NameList>
          <b:Person>
            <b:Last>Kelly</b:Last>
            <b:First>Dan</b:First>
          </b:Person>
        </b:NameList>
      </b:Author>
    </b:Author>
    <b:Title>The history of databases at Netflix: From Cassandra to CockroachDB</b:Title>
    <b:URL>https://www.cockroachlabs.com/blog/netflix-at-cockroachdb/</b:URL>
    <b:RefOrder>10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16" ma:contentTypeDescription="Tạo tài liệu mới." ma:contentTypeScope="" ma:versionID="693b13260f36eb8f6e756b4fc16fb3c6">
  <xsd:schema xmlns:xsd="http://www.w3.org/2001/XMLSchema" xmlns:xs="http://www.w3.org/2001/XMLSchema" xmlns:p="http://schemas.microsoft.com/office/2006/metadata/properties" xmlns:ns3="81e90ab8-9e7d-4b67-ba12-d147179b0223" xmlns:ns4="86b2c21e-bc8a-47d8-90cc-43181eba94ed" targetNamespace="http://schemas.microsoft.com/office/2006/metadata/properties" ma:root="true" ma:fieldsID="154f62ca0e95a630d297c85d3cdc8d4a" ns3:_="" ns4:_="">
    <xsd:import namespace="81e90ab8-9e7d-4b67-ba12-d147179b0223"/>
    <xsd:import namespace="86b2c21e-bc8a-47d8-90cc-43181eba94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2c21e-bc8a-47d8-90cc-43181eba94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e90ab8-9e7d-4b67-ba12-d147179b0223" xsi:nil="true"/>
  </documentManagement>
</p:properties>
</file>

<file path=customXml/itemProps1.xml><?xml version="1.0" encoding="utf-8"?>
<ds:datastoreItem xmlns:ds="http://schemas.openxmlformats.org/officeDocument/2006/customXml" ds:itemID="{BCB282E6-DC80-4A56-80A4-DC1D6E8136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D56935-64AE-4208-A57A-AA90912AF9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25FB8AB-923C-4F63-BA5A-1A327C995E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90ab8-9e7d-4b67-ba12-d147179b0223"/>
    <ds:schemaRef ds:uri="86b2c21e-bc8a-47d8-90cc-43181eba94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8117EAD-BF8F-4E10-A151-84774C1B144A}">
  <ds:schemaRefs>
    <ds:schemaRef ds:uri="http://schemas.microsoft.com/office/2006/metadata/properties"/>
    <ds:schemaRef ds:uri="http://schemas.microsoft.com/office/infopath/2007/PartnerControls"/>
    <ds:schemaRef ds:uri="81e90ab8-9e7d-4b67-ba12-d147179b022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Báo cáo - Đồ án - Update.dotx</Template>
  <TotalTime>32</TotalTime>
  <Pages>7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cp:lastModifiedBy>Nguyễn Trần Gia Kiệt</cp:lastModifiedBy>
  <cp:revision>15</cp:revision>
  <cp:lastPrinted>2024-10-16T20:08:00Z</cp:lastPrinted>
  <dcterms:created xsi:type="dcterms:W3CDTF">2024-10-16T23:12:00Z</dcterms:created>
  <dcterms:modified xsi:type="dcterms:W3CDTF">2024-10-17T01:31:00Z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2023-05-20T00:00:00Z</vt:filetime>
  </property>
  <property fmtid="{D5CDD505-2E9C-101B-9397-08002B2CF9AE}" pid="5" name="ContentTypeId">
    <vt:lpwstr>0x010100597AE72EEA79B74DA5C86E3CA8C98E55</vt:lpwstr>
  </property>
</Properties>
</file>